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720"/>
        <w:gridCol w:w="2470"/>
        <w:gridCol w:w="3164"/>
      </w:tblGrid>
      <w:tr w:rsidR="00165E8C" w:rsidRPr="00165E8C" w14:paraId="58EE1D7A" w14:textId="77777777" w:rsidTr="006D0A1E">
        <w:trPr>
          <w:trHeight w:hRule="exact" w:val="2268"/>
          <w:jc w:val="center"/>
        </w:trPr>
        <w:tc>
          <w:tcPr>
            <w:tcW w:w="9354" w:type="dxa"/>
            <w:gridSpan w:val="3"/>
            <w:vAlign w:val="center"/>
          </w:tcPr>
          <w:p w14:paraId="6B6E2A0A" w14:textId="77777777" w:rsidR="00165E8C" w:rsidRDefault="00165E8C" w:rsidP="00165E8C">
            <w:pPr>
              <w:pStyle w:val="a9"/>
            </w:pPr>
            <w:r>
              <w:t>Министерство образования Республики Беларусь</w:t>
            </w:r>
          </w:p>
          <w:p w14:paraId="7C4FA788" w14:textId="77777777" w:rsidR="00165E8C" w:rsidRDefault="00165E8C" w:rsidP="00165E8C">
            <w:pPr>
              <w:pStyle w:val="a9"/>
            </w:pPr>
          </w:p>
          <w:p w14:paraId="16DB0DCF" w14:textId="77777777" w:rsidR="00165E8C" w:rsidRDefault="00165E8C" w:rsidP="00165E8C">
            <w:pPr>
              <w:pStyle w:val="a9"/>
            </w:pPr>
            <w:r>
              <w:t>Учреждение образования</w:t>
            </w:r>
          </w:p>
          <w:p w14:paraId="6CAD8C59" w14:textId="77777777" w:rsidR="00165E8C" w:rsidRPr="00F72898" w:rsidRDefault="00165E8C" w:rsidP="00F72898">
            <w:pPr>
              <w:pStyle w:val="a9"/>
              <w:rPr>
                <w:caps/>
              </w:rPr>
            </w:pPr>
            <w:r w:rsidRPr="00F72898">
              <w:rPr>
                <w:caps/>
              </w:rPr>
              <w:t>Белорусский Государственный Университет Информатики и Радиоэлектроники</w:t>
            </w:r>
          </w:p>
        </w:tc>
      </w:tr>
      <w:tr w:rsidR="00165E8C" w:rsidRPr="00165E8C" w14:paraId="5A1BE3E7" w14:textId="77777777" w:rsidTr="006D0A1E">
        <w:trPr>
          <w:trHeight w:hRule="exact" w:val="839"/>
          <w:jc w:val="center"/>
        </w:trPr>
        <w:tc>
          <w:tcPr>
            <w:tcW w:w="9354" w:type="dxa"/>
            <w:gridSpan w:val="3"/>
            <w:vAlign w:val="center"/>
          </w:tcPr>
          <w:p w14:paraId="41EDC7EF" w14:textId="77777777" w:rsidR="00165E8C" w:rsidRPr="00FA12AC" w:rsidRDefault="00F72898" w:rsidP="006D0A1E">
            <w:pPr>
              <w:pStyle w:val="a9"/>
              <w:jc w:val="left"/>
            </w:pPr>
            <w:r>
              <w:t xml:space="preserve">Факультет </w:t>
            </w:r>
            <w:r w:rsidR="00FA12AC">
              <w:t>компьютерных систем и сетей</w:t>
            </w:r>
          </w:p>
        </w:tc>
      </w:tr>
      <w:tr w:rsidR="00F72898" w:rsidRPr="00165E8C" w14:paraId="3ECCE943" w14:textId="77777777" w:rsidTr="006D0A1E">
        <w:trPr>
          <w:trHeight w:hRule="exact" w:val="850"/>
          <w:jc w:val="center"/>
        </w:trPr>
        <w:tc>
          <w:tcPr>
            <w:tcW w:w="9354" w:type="dxa"/>
            <w:gridSpan w:val="3"/>
            <w:vAlign w:val="center"/>
          </w:tcPr>
          <w:p w14:paraId="7B030B14" w14:textId="77777777" w:rsidR="00F72898" w:rsidRPr="00165E8C" w:rsidRDefault="00F72898" w:rsidP="006D0A1E">
            <w:pPr>
              <w:pStyle w:val="a9"/>
              <w:jc w:val="left"/>
            </w:pPr>
            <w:r>
              <w:t>Кафедра электронных вычислительных средств</w:t>
            </w:r>
          </w:p>
        </w:tc>
      </w:tr>
      <w:tr w:rsidR="00164DC8" w:rsidRPr="00165E8C" w14:paraId="4857E209" w14:textId="77777777" w:rsidTr="006D0A1E">
        <w:trPr>
          <w:trHeight w:hRule="exact" w:val="850"/>
          <w:jc w:val="center"/>
        </w:trPr>
        <w:tc>
          <w:tcPr>
            <w:tcW w:w="9354" w:type="dxa"/>
            <w:gridSpan w:val="3"/>
            <w:vAlign w:val="center"/>
          </w:tcPr>
          <w:p w14:paraId="561D97DD" w14:textId="584ABAD4" w:rsidR="00164DC8" w:rsidRPr="008309A5" w:rsidRDefault="00164DC8" w:rsidP="006D0A1E">
            <w:pPr>
              <w:pStyle w:val="a9"/>
              <w:jc w:val="left"/>
              <w:rPr>
                <w:lang w:val="en-US"/>
              </w:rPr>
            </w:pPr>
            <w:r>
              <w:t xml:space="preserve">Дисциплина: </w:t>
            </w:r>
            <w:r w:rsidR="008309A5">
              <w:t>Программирование компьютеров</w:t>
            </w:r>
          </w:p>
        </w:tc>
      </w:tr>
      <w:tr w:rsidR="00165E8C" w:rsidRPr="00165E8C" w14:paraId="3CF3EC29" w14:textId="77777777" w:rsidTr="006D0A1E">
        <w:trPr>
          <w:trHeight w:hRule="exact" w:val="4960"/>
          <w:jc w:val="center"/>
        </w:trPr>
        <w:tc>
          <w:tcPr>
            <w:tcW w:w="9354" w:type="dxa"/>
            <w:gridSpan w:val="3"/>
            <w:tcBorders>
              <w:bottom w:val="nil"/>
            </w:tcBorders>
            <w:vAlign w:val="center"/>
          </w:tcPr>
          <w:p w14:paraId="6E874A8F" w14:textId="37ECFA9A" w:rsidR="00165E8C" w:rsidRPr="00AA5819" w:rsidRDefault="00852B6C" w:rsidP="00F72898">
            <w:pPr>
              <w:pStyle w:val="a9"/>
            </w:pPr>
            <w:r>
              <w:t>Отчет по лабораторной работе №</w:t>
            </w:r>
            <w:r w:rsidR="00540B9D">
              <w:t>2</w:t>
            </w:r>
          </w:p>
          <w:p w14:paraId="5744413D" w14:textId="2BFC92FD" w:rsidR="00F72898" w:rsidRDefault="00164DC8" w:rsidP="00984724">
            <w:pPr>
              <w:pStyle w:val="a9"/>
            </w:pPr>
            <w:r>
              <w:t>«</w:t>
            </w:r>
            <w:r w:rsidR="008A44C0" w:rsidRPr="008A44C0">
              <w:t>Работа с контроллером клавиатуры и дисплея процессора</w:t>
            </w:r>
            <w:r>
              <w:t>»</w:t>
            </w:r>
          </w:p>
          <w:p w14:paraId="7087B393" w14:textId="187F3401" w:rsidR="00A30771" w:rsidRPr="00A30771" w:rsidRDefault="00A30771" w:rsidP="00F72898">
            <w:pPr>
              <w:pStyle w:val="a9"/>
            </w:pPr>
            <w:r>
              <w:t>Вариант №</w:t>
            </w:r>
            <w:r w:rsidR="00984724">
              <w:t>8</w:t>
            </w:r>
          </w:p>
          <w:p w14:paraId="2100F641" w14:textId="77777777" w:rsidR="00FA12AC" w:rsidRPr="00164868" w:rsidRDefault="00FA12AC" w:rsidP="00164868">
            <w:pPr>
              <w:ind w:firstLine="0"/>
              <w:rPr>
                <w:sz w:val="28"/>
                <w:szCs w:val="28"/>
              </w:rPr>
            </w:pPr>
          </w:p>
        </w:tc>
      </w:tr>
      <w:tr w:rsidR="00165E8C" w:rsidRPr="00165E8C" w14:paraId="5E93C385" w14:textId="77777777" w:rsidTr="00164DC8">
        <w:trPr>
          <w:trHeight w:hRule="exact" w:val="1725"/>
          <w:jc w:val="center"/>
        </w:trPr>
        <w:tc>
          <w:tcPr>
            <w:tcW w:w="3720" w:type="dxa"/>
            <w:tcBorders>
              <w:right w:val="nil"/>
            </w:tcBorders>
          </w:tcPr>
          <w:p w14:paraId="74B7C4D9" w14:textId="77777777" w:rsidR="00165E8C" w:rsidRDefault="007F13F5" w:rsidP="007F13F5">
            <w:pPr>
              <w:pStyle w:val="a9"/>
              <w:jc w:val="left"/>
            </w:pPr>
            <w:r>
              <w:t>Выполнил</w:t>
            </w:r>
            <w:r w:rsidR="006D0A1E">
              <w:t>и:</w:t>
            </w:r>
          </w:p>
          <w:p w14:paraId="49079E82" w14:textId="67B0D3BF" w:rsidR="007F13F5" w:rsidRDefault="00FA12AC" w:rsidP="007F13F5">
            <w:pPr>
              <w:pStyle w:val="a9"/>
              <w:jc w:val="left"/>
            </w:pPr>
            <w:r>
              <w:t>студент</w:t>
            </w:r>
            <w:r w:rsidR="006D0A1E">
              <w:t>ы</w:t>
            </w:r>
            <w:r>
              <w:t xml:space="preserve"> гр.</w:t>
            </w:r>
            <w:r w:rsidR="006D0A1E">
              <w:t xml:space="preserve"> </w:t>
            </w:r>
            <w:r w:rsidR="00984724">
              <w:t>2</w:t>
            </w:r>
            <w:r w:rsidR="006D0A1E">
              <w:t>5070</w:t>
            </w:r>
            <w:r w:rsidR="00984724">
              <w:t>1</w:t>
            </w:r>
          </w:p>
          <w:p w14:paraId="4458CDCC" w14:textId="4093A4D1" w:rsidR="007F13F5" w:rsidRPr="00984724" w:rsidRDefault="00984724" w:rsidP="00164DC8">
            <w:pPr>
              <w:pStyle w:val="a9"/>
              <w:jc w:val="left"/>
            </w:pPr>
            <w:r w:rsidRPr="00984724">
              <w:t>Ермакович В.А.</w:t>
            </w:r>
            <w:r>
              <w:t>,</w:t>
            </w:r>
          </w:p>
          <w:p w14:paraId="1DDBEC85" w14:textId="44F2059A" w:rsidR="00164DC8" w:rsidRPr="00984724" w:rsidRDefault="00984724" w:rsidP="00164DC8">
            <w:pPr>
              <w:pStyle w:val="a9"/>
              <w:jc w:val="left"/>
            </w:pPr>
            <w:r>
              <w:t>Зубков Н.</w:t>
            </w:r>
            <w:r w:rsidR="000B65C6">
              <w:t>В</w:t>
            </w:r>
            <w:r>
              <w:t>.</w:t>
            </w:r>
          </w:p>
          <w:p w14:paraId="190D62E4" w14:textId="6630AF5E" w:rsidR="00164DC8" w:rsidRPr="00164DC8" w:rsidRDefault="00164DC8" w:rsidP="00164DC8">
            <w:pPr>
              <w:pStyle w:val="a9"/>
              <w:jc w:val="left"/>
            </w:pPr>
          </w:p>
        </w:tc>
        <w:tc>
          <w:tcPr>
            <w:tcW w:w="2470" w:type="dxa"/>
            <w:tcBorders>
              <w:left w:val="nil"/>
              <w:right w:val="nil"/>
            </w:tcBorders>
            <w:vAlign w:val="center"/>
          </w:tcPr>
          <w:p w14:paraId="31977DA0" w14:textId="77777777" w:rsidR="00165E8C" w:rsidRPr="00165E8C" w:rsidRDefault="00165E8C" w:rsidP="00165E8C">
            <w:pPr>
              <w:pStyle w:val="a9"/>
            </w:pPr>
          </w:p>
        </w:tc>
        <w:tc>
          <w:tcPr>
            <w:tcW w:w="3164" w:type="dxa"/>
            <w:tcBorders>
              <w:left w:val="nil"/>
            </w:tcBorders>
          </w:tcPr>
          <w:p w14:paraId="1BBB30D4" w14:textId="77777777" w:rsidR="00165E8C" w:rsidRDefault="007F13F5" w:rsidP="007F13F5">
            <w:pPr>
              <w:pStyle w:val="a9"/>
              <w:jc w:val="left"/>
            </w:pPr>
            <w:r>
              <w:t>Проверил</w:t>
            </w:r>
            <w:r w:rsidR="006D0A1E">
              <w:t>:</w:t>
            </w:r>
          </w:p>
          <w:p w14:paraId="774CF65A" w14:textId="77777777" w:rsidR="007F13F5" w:rsidRPr="00165E8C" w:rsidRDefault="006D0A1E" w:rsidP="006D0A1E">
            <w:pPr>
              <w:pStyle w:val="a9"/>
              <w:jc w:val="left"/>
            </w:pPr>
            <w:r>
              <w:t>Порхун</w:t>
            </w:r>
            <w:r w:rsidR="007206C0">
              <w:t xml:space="preserve"> </w:t>
            </w:r>
            <w:r>
              <w:t>М</w:t>
            </w:r>
            <w:r w:rsidR="007206C0">
              <w:t xml:space="preserve">. </w:t>
            </w:r>
            <w:r>
              <w:t>И</w:t>
            </w:r>
            <w:r w:rsidR="007F13F5">
              <w:t>.</w:t>
            </w:r>
          </w:p>
        </w:tc>
      </w:tr>
      <w:tr w:rsidR="006D0A1E" w:rsidRPr="00165E8C" w14:paraId="2A530B72" w14:textId="77777777" w:rsidTr="00164DC8">
        <w:trPr>
          <w:trHeight w:hRule="exact" w:val="2969"/>
          <w:jc w:val="center"/>
        </w:trPr>
        <w:tc>
          <w:tcPr>
            <w:tcW w:w="9354" w:type="dxa"/>
            <w:gridSpan w:val="3"/>
            <w:vAlign w:val="bottom"/>
          </w:tcPr>
          <w:p w14:paraId="65C0A3A6" w14:textId="34B09540" w:rsidR="006D0A1E" w:rsidRDefault="006D0A1E" w:rsidP="006D0A1E">
            <w:pPr>
              <w:pStyle w:val="a9"/>
            </w:pPr>
            <w:r>
              <w:t>Минск 20</w:t>
            </w:r>
            <w:r w:rsidR="00AA5819">
              <w:t>2</w:t>
            </w:r>
            <w:r w:rsidR="00984724">
              <w:t>5</w:t>
            </w:r>
          </w:p>
        </w:tc>
      </w:tr>
    </w:tbl>
    <w:p w14:paraId="4EEADCB8" w14:textId="77777777" w:rsidR="00CA5067" w:rsidRPr="00AA5819" w:rsidRDefault="008A3118" w:rsidP="00AA5819">
      <w:pPr>
        <w:pStyle w:val="1"/>
      </w:pPr>
      <w:r w:rsidRPr="00AA5819">
        <w:lastRenderedPageBreak/>
        <w:t>Цель работы</w:t>
      </w:r>
    </w:p>
    <w:p w14:paraId="2BC73A1E" w14:textId="77777777" w:rsidR="000B65C6" w:rsidRDefault="00AA5819" w:rsidP="000B65C6">
      <w:pPr>
        <w:pStyle w:val="5"/>
      </w:pPr>
      <w:r>
        <w:t>Цел</w:t>
      </w:r>
      <w:r w:rsidR="000B65C6">
        <w:t>и</w:t>
      </w:r>
      <w:r>
        <w:t xml:space="preserve"> лабораторной работы</w:t>
      </w:r>
      <w:r w:rsidR="000B65C6">
        <w:t>:</w:t>
      </w:r>
    </w:p>
    <w:p w14:paraId="3E486C43" w14:textId="77777777" w:rsidR="00540B9D" w:rsidRDefault="000B65C6" w:rsidP="000B65C6">
      <w:pPr>
        <w:pStyle w:val="5"/>
      </w:pPr>
      <w:r>
        <w:t xml:space="preserve">1) </w:t>
      </w:r>
      <w:r w:rsidR="00540B9D" w:rsidRPr="00540B9D">
        <w:t>научиться работать с контроллером клавиатуры и дисплея Intel 8279 (КР580ВВ79);</w:t>
      </w:r>
    </w:p>
    <w:p w14:paraId="785C8392" w14:textId="018C775A" w:rsidR="000B65C6" w:rsidRDefault="000B65C6" w:rsidP="00540B9D">
      <w:pPr>
        <w:pStyle w:val="5"/>
      </w:pPr>
      <w:r>
        <w:t>2</w:t>
      </w:r>
      <w:r w:rsidR="00540B9D">
        <w:t>) получить практические навыки программирования операций ввода/вывода с использованием микросхемы КР580ВВ79.</w:t>
      </w:r>
    </w:p>
    <w:p w14:paraId="52B85B6C" w14:textId="04CB59A4" w:rsidR="00EB789D" w:rsidRDefault="00084354" w:rsidP="00AA5819">
      <w:pPr>
        <w:pStyle w:val="1"/>
      </w:pPr>
      <w:r>
        <w:t>Задание</w:t>
      </w:r>
    </w:p>
    <w:p w14:paraId="51EBD113" w14:textId="3EE148F2" w:rsidR="00540B9D" w:rsidRPr="00540B9D" w:rsidRDefault="00540B9D" w:rsidP="00540B9D">
      <w:pPr>
        <w:pStyle w:val="2"/>
        <w:numPr>
          <w:ilvl w:val="0"/>
          <w:numId w:val="0"/>
        </w:numPr>
        <w:ind w:left="709"/>
        <w:jc w:val="left"/>
      </w:pPr>
      <w:r>
        <w:t>2.1 Задание 1</w:t>
      </w:r>
    </w:p>
    <w:p w14:paraId="05981C93" w14:textId="63B84214" w:rsidR="00164868" w:rsidRDefault="00540B9D" w:rsidP="00540B9D">
      <w:pPr>
        <w:pStyle w:val="5"/>
        <w:rPr>
          <w:szCs w:val="28"/>
        </w:rPr>
      </w:pPr>
      <w:r w:rsidRPr="00540B9D">
        <w:rPr>
          <w:szCs w:val="28"/>
        </w:rPr>
        <w:t>Используя светодиоды и клавиатуру, реализовать программу,</w:t>
      </w:r>
      <w:r>
        <w:rPr>
          <w:szCs w:val="28"/>
        </w:rPr>
        <w:t xml:space="preserve"> </w:t>
      </w:r>
      <w:r w:rsidRPr="00540B9D">
        <w:rPr>
          <w:szCs w:val="28"/>
        </w:rPr>
        <w:t>осуществляющую вывод на светодиоды кода нажатой на клавиатуре</w:t>
      </w:r>
      <w:r>
        <w:rPr>
          <w:szCs w:val="28"/>
        </w:rPr>
        <w:t xml:space="preserve"> </w:t>
      </w:r>
      <w:r w:rsidRPr="00540B9D">
        <w:rPr>
          <w:szCs w:val="28"/>
        </w:rPr>
        <w:t>клавиши</w:t>
      </w:r>
      <w:r>
        <w:rPr>
          <w:szCs w:val="28"/>
        </w:rPr>
        <w:t xml:space="preserve"> </w:t>
      </w:r>
      <w:r w:rsidRPr="00540B9D">
        <w:rPr>
          <w:szCs w:val="28"/>
        </w:rPr>
        <w:t>в коде «Дополнение до 10».</w:t>
      </w:r>
    </w:p>
    <w:p w14:paraId="19ACAF30" w14:textId="151A7EB6" w:rsidR="00540B9D" w:rsidRPr="00540B9D" w:rsidRDefault="00540B9D" w:rsidP="00540B9D">
      <w:pPr>
        <w:pStyle w:val="2"/>
        <w:numPr>
          <w:ilvl w:val="0"/>
          <w:numId w:val="0"/>
        </w:numPr>
        <w:ind w:left="709"/>
        <w:jc w:val="left"/>
      </w:pPr>
      <w:r>
        <w:t>2.2 Задание 2</w:t>
      </w:r>
    </w:p>
    <w:p w14:paraId="2ECBF520" w14:textId="6AAA6930" w:rsidR="00540B9D" w:rsidRPr="000B65C6" w:rsidRDefault="00540B9D" w:rsidP="00540B9D">
      <w:pPr>
        <w:pStyle w:val="5"/>
        <w:rPr>
          <w:szCs w:val="28"/>
        </w:rPr>
      </w:pPr>
      <w:r w:rsidRPr="00540B9D">
        <w:rPr>
          <w:szCs w:val="28"/>
        </w:rPr>
        <w:t xml:space="preserve">Реализовать программу, осуществляющую вывод на </w:t>
      </w:r>
      <w:proofErr w:type="spellStart"/>
      <w:r w:rsidRPr="00540B9D">
        <w:rPr>
          <w:szCs w:val="28"/>
        </w:rPr>
        <w:t>семисегментные</w:t>
      </w:r>
      <w:proofErr w:type="spellEnd"/>
      <w:r>
        <w:rPr>
          <w:szCs w:val="28"/>
        </w:rPr>
        <w:t xml:space="preserve"> </w:t>
      </w:r>
      <w:r w:rsidRPr="00540B9D">
        <w:rPr>
          <w:szCs w:val="28"/>
        </w:rPr>
        <w:t>индикаторы название текущего месяца.</w:t>
      </w:r>
    </w:p>
    <w:p w14:paraId="378CDAD1" w14:textId="6980483B" w:rsidR="00863636" w:rsidRDefault="00C90948" w:rsidP="00AA5819">
      <w:pPr>
        <w:pStyle w:val="1"/>
      </w:pPr>
      <w:r w:rsidRPr="000B65C6">
        <w:t>Ход работы</w:t>
      </w:r>
    </w:p>
    <w:p w14:paraId="795FE449" w14:textId="18480186" w:rsidR="00540B9D" w:rsidRPr="00540B9D" w:rsidRDefault="00540B9D" w:rsidP="00540B9D">
      <w:pPr>
        <w:pStyle w:val="2"/>
        <w:numPr>
          <w:ilvl w:val="0"/>
          <w:numId w:val="0"/>
        </w:numPr>
        <w:ind w:left="709"/>
        <w:jc w:val="left"/>
      </w:pPr>
      <w:r>
        <w:t xml:space="preserve">3.1 Задание </w:t>
      </w:r>
      <w:r w:rsidR="00333941">
        <w:t>1</w:t>
      </w:r>
    </w:p>
    <w:p w14:paraId="45AE3CB3" w14:textId="69493448" w:rsidR="000B65C6" w:rsidRDefault="000B65C6" w:rsidP="000B65C6">
      <w:pPr>
        <w:pStyle w:val="ac"/>
        <w:ind w:firstLine="709"/>
        <w:jc w:val="both"/>
        <w:rPr>
          <w:sz w:val="28"/>
          <w:szCs w:val="28"/>
        </w:rPr>
      </w:pPr>
      <w:r w:rsidRPr="000B65C6">
        <w:rPr>
          <w:sz w:val="28"/>
          <w:szCs w:val="28"/>
        </w:rPr>
        <w:t xml:space="preserve">В результате выполнения лабораторной работы была составлена программа, которая </w:t>
      </w:r>
      <w:r w:rsidR="00540B9D" w:rsidRPr="00540B9D">
        <w:rPr>
          <w:szCs w:val="28"/>
        </w:rPr>
        <w:t>осуществляющую вывод на светодиоды кода нажатой на клавиатуре</w:t>
      </w:r>
      <w:r w:rsidR="00540B9D">
        <w:rPr>
          <w:szCs w:val="28"/>
        </w:rPr>
        <w:t xml:space="preserve"> </w:t>
      </w:r>
      <w:r w:rsidR="00540B9D" w:rsidRPr="00540B9D">
        <w:rPr>
          <w:szCs w:val="28"/>
        </w:rPr>
        <w:t>клавиши</w:t>
      </w:r>
      <w:r w:rsidR="00540B9D">
        <w:rPr>
          <w:szCs w:val="28"/>
        </w:rPr>
        <w:t xml:space="preserve"> </w:t>
      </w:r>
      <w:r w:rsidR="00540B9D" w:rsidRPr="00540B9D">
        <w:rPr>
          <w:szCs w:val="28"/>
        </w:rPr>
        <w:t>в коде «Дополнение до 10»</w:t>
      </w:r>
      <w:r w:rsidRPr="000B65C6">
        <w:rPr>
          <w:sz w:val="28"/>
          <w:szCs w:val="28"/>
        </w:rPr>
        <w:t>. Затем данная программа была транслирована в исходный текст и осу</w:t>
      </w:r>
      <w:r w:rsidR="00540B9D">
        <w:rPr>
          <w:sz w:val="28"/>
          <w:szCs w:val="28"/>
        </w:rPr>
        <w:t>щ</w:t>
      </w:r>
      <w:r w:rsidRPr="000B65C6">
        <w:rPr>
          <w:sz w:val="28"/>
          <w:szCs w:val="28"/>
        </w:rPr>
        <w:t>ествлен запуск и отладка.</w:t>
      </w:r>
    </w:p>
    <w:p w14:paraId="030FD5CC" w14:textId="62AAAB6F" w:rsidR="000B65C6" w:rsidRPr="0091721D" w:rsidRDefault="000B65C6" w:rsidP="000B65C6">
      <w:pPr>
        <w:ind w:firstLine="0"/>
      </w:pPr>
      <w:r>
        <w:rPr>
          <w:lang w:val="be-BY"/>
        </w:rPr>
        <w:t>Таблица 1 – Таблица кодов программы</w:t>
      </w:r>
      <w:r w:rsidR="0091721D">
        <w:rPr>
          <w:lang w:val="be-BY"/>
        </w:rPr>
        <w:t xml:space="preserve"> первого задания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1559"/>
        <w:gridCol w:w="2411"/>
        <w:gridCol w:w="4098"/>
      </w:tblGrid>
      <w:tr w:rsidR="000B65C6" w14:paraId="3BD2A40D" w14:textId="77777777" w:rsidTr="00E6609B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1189A4F1" w14:textId="2EA53F3C" w:rsidR="000B65C6" w:rsidRPr="00C81F4A" w:rsidRDefault="000B65C6" w:rsidP="006A4FA8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34" w:type="pct"/>
          </w:tcPr>
          <w:p w14:paraId="68895D02" w14:textId="737C206C" w:rsidR="000B65C6" w:rsidRPr="00C81F4A" w:rsidRDefault="000B65C6" w:rsidP="006A4FA8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290" w:type="pct"/>
          </w:tcPr>
          <w:p w14:paraId="78C2140D" w14:textId="2FB1BB13" w:rsidR="000B65C6" w:rsidRPr="00C81F4A" w:rsidRDefault="000B65C6" w:rsidP="006A4FA8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4888405E" w14:textId="3472F1DC" w:rsidR="000B65C6" w:rsidRPr="00C81F4A" w:rsidRDefault="000B65C6" w:rsidP="006A4FA8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0B65C6" w:rsidRPr="00C10A82" w14:paraId="7C8178D0" w14:textId="77777777" w:rsidTr="00E6609B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1AEC59AC" w14:textId="17CAA47A" w:rsidR="000B65C6" w:rsidRPr="00C10A82" w:rsidRDefault="00C81F4A" w:rsidP="006A4FA8">
            <w:pPr>
              <w:ind w:firstLine="0"/>
              <w:jc w:val="center"/>
            </w:pPr>
            <w:r>
              <w:t>0100</w:t>
            </w:r>
          </w:p>
        </w:tc>
        <w:tc>
          <w:tcPr>
            <w:tcW w:w="834" w:type="pct"/>
          </w:tcPr>
          <w:p w14:paraId="7838D1E1" w14:textId="1BAAB90D" w:rsidR="000B65C6" w:rsidRPr="00B427EE" w:rsidRDefault="000B65C6" w:rsidP="00C81F4A">
            <w:pPr>
              <w:ind w:firstLine="0"/>
              <w:rPr>
                <w:lang w:val="en-US"/>
              </w:rPr>
            </w:pPr>
          </w:p>
        </w:tc>
        <w:tc>
          <w:tcPr>
            <w:tcW w:w="1290" w:type="pct"/>
          </w:tcPr>
          <w:p w14:paraId="36D89FFF" w14:textId="6094145B" w:rsidR="000B65C6" w:rsidRPr="00C81F4A" w:rsidRDefault="007B30A1" w:rsidP="006A4FA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main</w:t>
            </w:r>
            <w:r w:rsidR="00C81F4A">
              <w:rPr>
                <w:lang w:val="en-US"/>
              </w:rPr>
              <w:t>: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2F7ECBD6" w14:textId="25167541" w:rsidR="000B65C6" w:rsidRPr="00B427EE" w:rsidRDefault="000B65C6" w:rsidP="006A4FA8">
            <w:pPr>
              <w:ind w:firstLine="0"/>
              <w:jc w:val="center"/>
              <w:rPr>
                <w:lang w:val="en-US"/>
              </w:rPr>
            </w:pPr>
          </w:p>
        </w:tc>
      </w:tr>
      <w:tr w:rsidR="00C81F4A" w:rsidRPr="00C10A82" w14:paraId="72E4D382" w14:textId="77777777" w:rsidTr="00E6609B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0E04B84E" w14:textId="14641D0F" w:rsidR="00C81F4A" w:rsidRPr="00C81F4A" w:rsidRDefault="00C81F4A" w:rsidP="006A4FA8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100</w:t>
            </w:r>
          </w:p>
        </w:tc>
        <w:tc>
          <w:tcPr>
            <w:tcW w:w="834" w:type="pct"/>
          </w:tcPr>
          <w:p w14:paraId="661F3BCF" w14:textId="4AD6DB6E" w:rsidR="00C81F4A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BA E7 FF</w:t>
            </w:r>
          </w:p>
        </w:tc>
        <w:tc>
          <w:tcPr>
            <w:tcW w:w="1290" w:type="pct"/>
          </w:tcPr>
          <w:p w14:paraId="57466C3C" w14:textId="042D1AD6" w:rsidR="00C81F4A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mov dx, 0xffe7h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43B31330" w14:textId="0740DBCA" w:rsidR="00C81F4A" w:rsidRPr="00C10A82" w:rsidRDefault="00781671" w:rsidP="00C81F4A">
            <w:pPr>
              <w:ind w:firstLine="0"/>
              <w:jc w:val="center"/>
            </w:pPr>
            <w:r w:rsidRPr="00781671">
              <w:t>Настройка режима работы клавиатуры</w:t>
            </w:r>
          </w:p>
        </w:tc>
      </w:tr>
      <w:tr w:rsidR="00781671" w:rsidRPr="00C10A82" w14:paraId="25FAF1E4" w14:textId="77777777" w:rsidTr="00E6609B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4F931491" w14:textId="774B74B2" w:rsidR="00781671" w:rsidRPr="00C81F4A" w:rsidRDefault="00781671" w:rsidP="006A4FA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10</w:t>
            </w:r>
            <w:r>
              <w:rPr>
                <w:lang w:val="en-US"/>
              </w:rPr>
              <w:t>3</w:t>
            </w:r>
          </w:p>
        </w:tc>
        <w:tc>
          <w:tcPr>
            <w:tcW w:w="834" w:type="pct"/>
          </w:tcPr>
          <w:p w14:paraId="5888DFB5" w14:textId="221910B0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B0 40</w:t>
            </w:r>
          </w:p>
        </w:tc>
        <w:tc>
          <w:tcPr>
            <w:tcW w:w="1290" w:type="pct"/>
          </w:tcPr>
          <w:p w14:paraId="15FB0536" w14:textId="5CFE254C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mov al, 0x0040h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5A03B604" w14:textId="31CBA3E2" w:rsidR="00781671" w:rsidRPr="00781671" w:rsidRDefault="00781671" w:rsidP="00781671">
            <w:pPr>
              <w:ind w:firstLine="0"/>
              <w:jc w:val="center"/>
            </w:pPr>
            <w:r w:rsidRPr="00781671">
              <w:t>Настройка на чтение ОМ-ОЗУ датчиков</w:t>
            </w:r>
          </w:p>
        </w:tc>
      </w:tr>
      <w:tr w:rsidR="00781671" w:rsidRPr="00C10A82" w14:paraId="2FEAC5B8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271E6E3A" w14:textId="680BCEAB" w:rsidR="00781671" w:rsidRPr="00C81F4A" w:rsidRDefault="00781671" w:rsidP="006A4FA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0105</w:t>
            </w:r>
          </w:p>
        </w:tc>
        <w:tc>
          <w:tcPr>
            <w:tcW w:w="834" w:type="pct"/>
          </w:tcPr>
          <w:p w14:paraId="55777BF7" w14:textId="1F0AE59A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EE</w:t>
            </w:r>
          </w:p>
        </w:tc>
        <w:tc>
          <w:tcPr>
            <w:tcW w:w="1290" w:type="pct"/>
          </w:tcPr>
          <w:p w14:paraId="63DB84DA" w14:textId="24457B18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out dx, al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77847C07" w14:textId="53F0D6CD" w:rsidR="00781671" w:rsidRPr="00C81F4A" w:rsidRDefault="00781671" w:rsidP="006A4FA8">
            <w:pPr>
              <w:ind w:firstLine="0"/>
              <w:jc w:val="center"/>
            </w:pPr>
          </w:p>
        </w:tc>
      </w:tr>
    </w:tbl>
    <w:p w14:paraId="65CC75A8" w14:textId="5000E794" w:rsidR="00781671" w:rsidRDefault="00781671" w:rsidP="00621742">
      <w:pPr>
        <w:ind w:firstLine="0"/>
      </w:pPr>
    </w:p>
    <w:p w14:paraId="4DC0FA9F" w14:textId="7F5B8824" w:rsidR="00781671" w:rsidRDefault="00781671" w:rsidP="00621742">
      <w:pPr>
        <w:ind w:firstLine="0"/>
      </w:pPr>
    </w:p>
    <w:p w14:paraId="7582B9DF" w14:textId="77777777" w:rsidR="00781671" w:rsidRDefault="00781671" w:rsidP="00621742">
      <w:pPr>
        <w:ind w:firstLine="0"/>
      </w:pPr>
    </w:p>
    <w:p w14:paraId="4D8545BA" w14:textId="77777777" w:rsidR="00781671" w:rsidRDefault="00781671" w:rsidP="00621742">
      <w:pPr>
        <w:ind w:firstLine="0"/>
      </w:pPr>
    </w:p>
    <w:p w14:paraId="421CE25E" w14:textId="77777777" w:rsidR="00781671" w:rsidRDefault="00781671" w:rsidP="00621742">
      <w:pPr>
        <w:ind w:firstLine="0"/>
      </w:pPr>
    </w:p>
    <w:p w14:paraId="045CCD3F" w14:textId="0CD0D235" w:rsidR="00621742" w:rsidRPr="00B427EE" w:rsidRDefault="00621742" w:rsidP="00621742">
      <w:pPr>
        <w:ind w:firstLine="0"/>
      </w:pPr>
      <w:r>
        <w:lastRenderedPageBreak/>
        <w:t xml:space="preserve">Продолжение </w:t>
      </w:r>
      <w:r>
        <w:rPr>
          <w:lang w:val="be-BY"/>
        </w:rPr>
        <w:t xml:space="preserve">Таблица 1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1559"/>
        <w:gridCol w:w="2411"/>
        <w:gridCol w:w="4098"/>
      </w:tblGrid>
      <w:tr w:rsidR="00621742" w14:paraId="5CF96C5A" w14:textId="77777777" w:rsidTr="00E6609B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773AA441" w14:textId="77777777" w:rsidR="00621742" w:rsidRPr="00C81F4A" w:rsidRDefault="00621742" w:rsidP="006A4FA8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34" w:type="pct"/>
          </w:tcPr>
          <w:p w14:paraId="1FBC3E90" w14:textId="77777777" w:rsidR="00621742" w:rsidRPr="00C81F4A" w:rsidRDefault="00621742" w:rsidP="006A4FA8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290" w:type="pct"/>
          </w:tcPr>
          <w:p w14:paraId="13B8D1FD" w14:textId="77777777" w:rsidR="00621742" w:rsidRPr="00C81F4A" w:rsidRDefault="00621742" w:rsidP="006A4FA8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45C88D0" w14:textId="77777777" w:rsidR="00621742" w:rsidRPr="00C81F4A" w:rsidRDefault="00621742" w:rsidP="006A4FA8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781671" w:rsidRPr="00C10A82" w14:paraId="2A0838AC" w14:textId="77777777" w:rsidTr="00E6609B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67BE9BE6" w14:textId="68E49A02" w:rsidR="00781671" w:rsidRPr="00C10A82" w:rsidRDefault="00781671" w:rsidP="00781671">
            <w:pPr>
              <w:ind w:firstLine="0"/>
              <w:jc w:val="center"/>
            </w:pPr>
            <w:r>
              <w:t>0106</w:t>
            </w:r>
          </w:p>
        </w:tc>
        <w:tc>
          <w:tcPr>
            <w:tcW w:w="834" w:type="pct"/>
          </w:tcPr>
          <w:p w14:paraId="166FB347" w14:textId="24F52E39" w:rsidR="00781671" w:rsidRPr="00B427EE" w:rsidRDefault="00781671" w:rsidP="00781671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290" w:type="pct"/>
          </w:tcPr>
          <w:p w14:paraId="563D73C6" w14:textId="74146E1F" w:rsidR="00781671" w:rsidRPr="00C81F4A" w:rsidRDefault="00781671" w:rsidP="0078167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m: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0E8F49A0" w14:textId="4ED1892E" w:rsidR="00781671" w:rsidRPr="00B427EE" w:rsidRDefault="00781671" w:rsidP="00781671">
            <w:pPr>
              <w:ind w:firstLine="0"/>
              <w:jc w:val="center"/>
              <w:rPr>
                <w:lang w:val="en-US"/>
              </w:rPr>
            </w:pPr>
          </w:p>
        </w:tc>
      </w:tr>
      <w:tr w:rsidR="00781671" w:rsidRPr="00C10A82" w14:paraId="332310FF" w14:textId="77777777" w:rsidTr="00E6609B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1872E525" w14:textId="2DDD6ADC" w:rsidR="00781671" w:rsidRPr="00C81F4A" w:rsidRDefault="00781671" w:rsidP="00781671">
            <w:pPr>
              <w:ind w:firstLine="0"/>
              <w:jc w:val="center"/>
              <w:rPr>
                <w:lang w:val="en-US"/>
              </w:rPr>
            </w:pPr>
            <w:r w:rsidRPr="00781671">
              <w:t>0106</w:t>
            </w:r>
          </w:p>
        </w:tc>
        <w:tc>
          <w:tcPr>
            <w:tcW w:w="834" w:type="pct"/>
          </w:tcPr>
          <w:p w14:paraId="0ACD7AEF" w14:textId="53602604" w:rsidR="00781671" w:rsidRPr="00B427EE" w:rsidRDefault="00781671" w:rsidP="00781671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EC</w:t>
            </w:r>
          </w:p>
        </w:tc>
        <w:tc>
          <w:tcPr>
            <w:tcW w:w="1290" w:type="pct"/>
          </w:tcPr>
          <w:p w14:paraId="07F1E909" w14:textId="3E0E0416" w:rsidR="00781671" w:rsidRPr="00B427EE" w:rsidRDefault="00781671" w:rsidP="00781671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 xml:space="preserve">in </w:t>
            </w:r>
            <w:proofErr w:type="spellStart"/>
            <w:r w:rsidRPr="00781671">
              <w:rPr>
                <w:lang w:val="en-US"/>
              </w:rPr>
              <w:t>al</w:t>
            </w:r>
            <w:proofErr w:type="spellEnd"/>
            <w:r w:rsidRPr="00781671">
              <w:rPr>
                <w:lang w:val="en-US"/>
              </w:rPr>
              <w:t>, dx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6685B950" w14:textId="37C6F5EE" w:rsidR="00781671" w:rsidRPr="00C10A82" w:rsidRDefault="00781671" w:rsidP="00781671">
            <w:pPr>
              <w:ind w:firstLine="0"/>
              <w:jc w:val="center"/>
            </w:pPr>
            <w:r w:rsidRPr="00781671">
              <w:t>Ожидание нажатия клавиши</w:t>
            </w:r>
          </w:p>
        </w:tc>
      </w:tr>
      <w:tr w:rsidR="00781671" w:rsidRPr="00C10A82" w14:paraId="6AB7637F" w14:textId="77777777" w:rsidTr="00E6609B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634FE5CB" w14:textId="0E41395D" w:rsidR="00781671" w:rsidRPr="00C81F4A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0107</w:t>
            </w:r>
          </w:p>
        </w:tc>
        <w:tc>
          <w:tcPr>
            <w:tcW w:w="834" w:type="pct"/>
          </w:tcPr>
          <w:p w14:paraId="0B2F90D0" w14:textId="736E03A3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24 0F</w:t>
            </w:r>
          </w:p>
        </w:tc>
        <w:tc>
          <w:tcPr>
            <w:tcW w:w="1290" w:type="pct"/>
          </w:tcPr>
          <w:p w14:paraId="3AD33CE7" w14:textId="5EDB825B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and al, 0x000fh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54D42C61" w14:textId="744F8D85" w:rsidR="00781671" w:rsidRPr="00B427EE" w:rsidRDefault="00781671" w:rsidP="006A4FA8">
            <w:pPr>
              <w:jc w:val="center"/>
              <w:rPr>
                <w:lang w:val="en-US"/>
              </w:rPr>
            </w:pPr>
          </w:p>
        </w:tc>
      </w:tr>
      <w:tr w:rsidR="00781671" w:rsidRPr="00C10A82" w14:paraId="361B1600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1870EC4F" w14:textId="18762293" w:rsidR="00781671" w:rsidRPr="00C81F4A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0109</w:t>
            </w:r>
          </w:p>
        </w:tc>
        <w:tc>
          <w:tcPr>
            <w:tcW w:w="834" w:type="pct"/>
          </w:tcPr>
          <w:p w14:paraId="3F265F20" w14:textId="35936182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75 FB</w:t>
            </w:r>
          </w:p>
        </w:tc>
        <w:tc>
          <w:tcPr>
            <w:tcW w:w="1290" w:type="pct"/>
          </w:tcPr>
          <w:p w14:paraId="3E1C32F4" w14:textId="64472995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781671">
              <w:rPr>
                <w:lang w:val="en-US"/>
              </w:rPr>
              <w:t>jnz</w:t>
            </w:r>
            <w:proofErr w:type="spellEnd"/>
            <w:r w:rsidRPr="00781671">
              <w:rPr>
                <w:lang w:val="en-US"/>
              </w:rPr>
              <w:t xml:space="preserve"> m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5ADB9CCC" w14:textId="06DF32F6" w:rsidR="00781671" w:rsidRPr="00C81F4A" w:rsidRDefault="00781671" w:rsidP="006A4FA8">
            <w:pPr>
              <w:ind w:firstLine="0"/>
              <w:jc w:val="center"/>
            </w:pPr>
          </w:p>
        </w:tc>
      </w:tr>
      <w:tr w:rsidR="00621742" w:rsidRPr="00C10A82" w14:paraId="79CEC966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4827DA50" w14:textId="339CC7C8" w:rsidR="00621742" w:rsidRDefault="00781671" w:rsidP="006A4FA8">
            <w:pPr>
              <w:ind w:firstLine="0"/>
              <w:jc w:val="center"/>
            </w:pPr>
            <w:r w:rsidRPr="00781671">
              <w:t>010B</w:t>
            </w:r>
          </w:p>
        </w:tc>
        <w:tc>
          <w:tcPr>
            <w:tcW w:w="834" w:type="pct"/>
          </w:tcPr>
          <w:p w14:paraId="3BEF0083" w14:textId="20A91CD3" w:rsidR="00621742" w:rsidRPr="001217E0" w:rsidRDefault="00621742" w:rsidP="006A4FA8">
            <w:pPr>
              <w:ind w:firstLine="0"/>
              <w:jc w:val="center"/>
            </w:pPr>
          </w:p>
        </w:tc>
        <w:tc>
          <w:tcPr>
            <w:tcW w:w="1290" w:type="pct"/>
          </w:tcPr>
          <w:p w14:paraId="5AF36613" w14:textId="16B85A3E" w:rsidR="00621742" w:rsidRPr="001217E0" w:rsidRDefault="00781671" w:rsidP="006A4FA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b: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469FC17E" w14:textId="396ACCB3" w:rsidR="00621742" w:rsidRPr="001217E0" w:rsidRDefault="00621742" w:rsidP="006A4FA8">
            <w:pPr>
              <w:ind w:firstLine="0"/>
              <w:jc w:val="center"/>
            </w:pPr>
          </w:p>
        </w:tc>
      </w:tr>
      <w:tr w:rsidR="003870C6" w:rsidRPr="00C10A82" w14:paraId="3ADECC4A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0D114AF7" w14:textId="57E03519" w:rsidR="003870C6" w:rsidRDefault="003870C6" w:rsidP="006A4FA8">
            <w:pPr>
              <w:ind w:firstLine="0"/>
              <w:jc w:val="center"/>
            </w:pPr>
            <w:r w:rsidRPr="00781671">
              <w:t>010B</w:t>
            </w:r>
          </w:p>
        </w:tc>
        <w:tc>
          <w:tcPr>
            <w:tcW w:w="834" w:type="pct"/>
          </w:tcPr>
          <w:p w14:paraId="6B759169" w14:textId="3840185D" w:rsidR="003870C6" w:rsidRPr="001217E0" w:rsidRDefault="003870C6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BA E8 FF</w:t>
            </w:r>
          </w:p>
        </w:tc>
        <w:tc>
          <w:tcPr>
            <w:tcW w:w="1290" w:type="pct"/>
          </w:tcPr>
          <w:p w14:paraId="18586561" w14:textId="71950888" w:rsidR="003870C6" w:rsidRDefault="003870C6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mov dx, 0xffe8h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1235F403" w14:textId="7C6F028F" w:rsidR="003870C6" w:rsidRPr="001217E0" w:rsidRDefault="003870C6" w:rsidP="006A4FA8">
            <w:pPr>
              <w:ind w:firstLine="0"/>
              <w:jc w:val="center"/>
            </w:pPr>
            <w:r w:rsidRPr="00781671">
              <w:t>Ввод кода нажатой клавиши</w:t>
            </w:r>
          </w:p>
        </w:tc>
      </w:tr>
      <w:tr w:rsidR="003870C6" w:rsidRPr="00C10A82" w14:paraId="7B1DFC16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10500B60" w14:textId="27EDB401" w:rsidR="003870C6" w:rsidRDefault="003870C6" w:rsidP="006A4FA8">
            <w:pPr>
              <w:ind w:firstLine="0"/>
              <w:jc w:val="center"/>
            </w:pPr>
            <w:r w:rsidRPr="00781671">
              <w:t>010E</w:t>
            </w:r>
          </w:p>
        </w:tc>
        <w:tc>
          <w:tcPr>
            <w:tcW w:w="834" w:type="pct"/>
          </w:tcPr>
          <w:p w14:paraId="69D12934" w14:textId="3B5376AE" w:rsidR="003870C6" w:rsidRPr="001217E0" w:rsidRDefault="003870C6" w:rsidP="006A4FA8">
            <w:pPr>
              <w:ind w:firstLine="0"/>
              <w:jc w:val="center"/>
            </w:pPr>
            <w:r w:rsidRPr="00781671">
              <w:t>EC</w:t>
            </w:r>
          </w:p>
        </w:tc>
        <w:tc>
          <w:tcPr>
            <w:tcW w:w="1290" w:type="pct"/>
          </w:tcPr>
          <w:p w14:paraId="1826AD19" w14:textId="656F5870" w:rsidR="003870C6" w:rsidRPr="001217E0" w:rsidRDefault="003870C6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 xml:space="preserve">in </w:t>
            </w:r>
            <w:proofErr w:type="spellStart"/>
            <w:r w:rsidRPr="00781671">
              <w:rPr>
                <w:lang w:val="en-US"/>
              </w:rPr>
              <w:t>al</w:t>
            </w:r>
            <w:proofErr w:type="spellEnd"/>
            <w:r w:rsidRPr="00781671">
              <w:rPr>
                <w:lang w:val="en-US"/>
              </w:rPr>
              <w:t>, dx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1ECB5F91" w14:textId="7BA0AD1B" w:rsidR="003870C6" w:rsidRDefault="003870C6" w:rsidP="006A4FA8">
            <w:pPr>
              <w:ind w:firstLine="0"/>
              <w:jc w:val="center"/>
            </w:pPr>
          </w:p>
        </w:tc>
      </w:tr>
      <w:tr w:rsidR="00621742" w:rsidRPr="00C10A82" w14:paraId="6F010273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485CE3F5" w14:textId="315C3F35" w:rsidR="00621742" w:rsidRDefault="00781671" w:rsidP="006A4FA8">
            <w:pPr>
              <w:ind w:firstLine="0"/>
              <w:jc w:val="center"/>
            </w:pPr>
            <w:r w:rsidRPr="00781671">
              <w:t>010F</w:t>
            </w:r>
          </w:p>
        </w:tc>
        <w:tc>
          <w:tcPr>
            <w:tcW w:w="834" w:type="pct"/>
          </w:tcPr>
          <w:p w14:paraId="2EA21388" w14:textId="5284F97F" w:rsidR="00621742" w:rsidRPr="001217E0" w:rsidRDefault="00781671" w:rsidP="006A4FA8">
            <w:pPr>
              <w:ind w:firstLine="0"/>
              <w:jc w:val="center"/>
            </w:pPr>
            <w:r w:rsidRPr="00781671">
              <w:t>BA F8 FF</w:t>
            </w:r>
          </w:p>
        </w:tc>
        <w:tc>
          <w:tcPr>
            <w:tcW w:w="1290" w:type="pct"/>
          </w:tcPr>
          <w:p w14:paraId="1AD426F8" w14:textId="5A6767FA" w:rsidR="00621742" w:rsidRPr="001217E0" w:rsidRDefault="00781671" w:rsidP="006A4FA8">
            <w:pPr>
              <w:ind w:firstLine="0"/>
              <w:jc w:val="center"/>
            </w:pPr>
            <w:proofErr w:type="spellStart"/>
            <w:r w:rsidRPr="00781671">
              <w:t>mov</w:t>
            </w:r>
            <w:proofErr w:type="spellEnd"/>
            <w:r w:rsidRPr="00781671">
              <w:t xml:space="preserve"> </w:t>
            </w:r>
            <w:proofErr w:type="spellStart"/>
            <w:r w:rsidRPr="00781671">
              <w:t>dx</w:t>
            </w:r>
            <w:proofErr w:type="spellEnd"/>
            <w:r w:rsidRPr="00781671">
              <w:t>, 0xfff8h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57E7B469" w14:textId="078876D3" w:rsidR="00621742" w:rsidRDefault="003870C6" w:rsidP="006A4FA8">
            <w:pPr>
              <w:ind w:firstLine="0"/>
              <w:jc w:val="center"/>
            </w:pPr>
            <w:r>
              <w:t xml:space="preserve"> Считывание </w:t>
            </w:r>
            <w:r w:rsidRPr="00781671">
              <w:t>кода нажатой клавиши</w:t>
            </w:r>
          </w:p>
        </w:tc>
      </w:tr>
      <w:tr w:rsidR="00781671" w:rsidRPr="00C10A82" w14:paraId="3029ECAF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7AFC14FC" w14:textId="020F7A9E" w:rsidR="00781671" w:rsidRPr="00781671" w:rsidRDefault="00781671" w:rsidP="00781671">
            <w:pPr>
              <w:ind w:firstLine="0"/>
              <w:jc w:val="center"/>
            </w:pPr>
            <w:r w:rsidRPr="00781671">
              <w:t>0112</w:t>
            </w:r>
          </w:p>
        </w:tc>
        <w:tc>
          <w:tcPr>
            <w:tcW w:w="834" w:type="pct"/>
          </w:tcPr>
          <w:p w14:paraId="33BE13BD" w14:textId="6C1900D0" w:rsidR="00781671" w:rsidRPr="00781671" w:rsidRDefault="00781671" w:rsidP="006A4FA8">
            <w:pPr>
              <w:ind w:firstLine="0"/>
              <w:jc w:val="center"/>
            </w:pPr>
            <w:r w:rsidRPr="00781671">
              <w:t>B3 0A</w:t>
            </w:r>
          </w:p>
        </w:tc>
        <w:tc>
          <w:tcPr>
            <w:tcW w:w="1290" w:type="pct"/>
          </w:tcPr>
          <w:p w14:paraId="1E080DCF" w14:textId="6A4C4D93" w:rsidR="00781671" w:rsidRPr="00781671" w:rsidRDefault="00781671" w:rsidP="006A4FA8">
            <w:pPr>
              <w:ind w:firstLine="0"/>
              <w:jc w:val="center"/>
            </w:pPr>
            <w:proofErr w:type="spellStart"/>
            <w:r w:rsidRPr="00781671">
              <w:t>mov</w:t>
            </w:r>
            <w:proofErr w:type="spellEnd"/>
            <w:r w:rsidRPr="00781671">
              <w:t xml:space="preserve"> </w:t>
            </w:r>
            <w:proofErr w:type="spellStart"/>
            <w:r w:rsidRPr="00781671">
              <w:t>bl</w:t>
            </w:r>
            <w:proofErr w:type="spellEnd"/>
            <w:r w:rsidRPr="00781671">
              <w:t>, 10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6067100" w14:textId="04A7AF0B" w:rsidR="00781671" w:rsidRDefault="0091721D" w:rsidP="0091721D">
            <w:pPr>
              <w:ind w:firstLine="0"/>
              <w:jc w:val="center"/>
            </w:pPr>
            <w:r w:rsidRPr="0091721D">
              <w:t>Загрузка значения 10 в BL</w:t>
            </w:r>
          </w:p>
        </w:tc>
      </w:tr>
      <w:tr w:rsidR="00781671" w:rsidRPr="00C10A82" w14:paraId="5C0C9A9B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71F6A5E8" w14:textId="40CF36E9" w:rsidR="00781671" w:rsidRPr="00781671" w:rsidRDefault="00781671" w:rsidP="00781671">
            <w:pPr>
              <w:ind w:firstLine="0"/>
              <w:jc w:val="center"/>
            </w:pPr>
            <w:r w:rsidRPr="00781671">
              <w:t>0114</w:t>
            </w:r>
          </w:p>
        </w:tc>
        <w:tc>
          <w:tcPr>
            <w:tcW w:w="834" w:type="pct"/>
          </w:tcPr>
          <w:p w14:paraId="1E47AD3E" w14:textId="210C504D" w:rsidR="00781671" w:rsidRPr="00781671" w:rsidRDefault="00781671" w:rsidP="006A4FA8">
            <w:pPr>
              <w:ind w:firstLine="0"/>
              <w:jc w:val="center"/>
            </w:pPr>
            <w:r w:rsidRPr="00781671">
              <w:t>2A D8</w:t>
            </w:r>
          </w:p>
        </w:tc>
        <w:tc>
          <w:tcPr>
            <w:tcW w:w="1290" w:type="pct"/>
          </w:tcPr>
          <w:p w14:paraId="3ECDF605" w14:textId="11A59A83" w:rsidR="00781671" w:rsidRPr="00781671" w:rsidRDefault="00781671" w:rsidP="006A4FA8">
            <w:pPr>
              <w:ind w:firstLine="0"/>
              <w:jc w:val="center"/>
            </w:pPr>
            <w:proofErr w:type="spellStart"/>
            <w:r w:rsidRPr="00781671">
              <w:t>sub</w:t>
            </w:r>
            <w:proofErr w:type="spellEnd"/>
            <w:r w:rsidRPr="00781671">
              <w:t xml:space="preserve"> </w:t>
            </w:r>
            <w:proofErr w:type="spellStart"/>
            <w:r w:rsidRPr="00781671">
              <w:t>bl</w:t>
            </w:r>
            <w:proofErr w:type="spellEnd"/>
            <w:r w:rsidRPr="00781671">
              <w:t xml:space="preserve">, </w:t>
            </w:r>
            <w:proofErr w:type="spellStart"/>
            <w:r w:rsidRPr="00781671">
              <w:t>al</w:t>
            </w:r>
            <w:proofErr w:type="spellEnd"/>
          </w:p>
        </w:tc>
        <w:tc>
          <w:tcPr>
            <w:tcW w:w="2193" w:type="pct"/>
            <w:shd w:val="clear" w:color="auto" w:fill="auto"/>
            <w:vAlign w:val="center"/>
          </w:tcPr>
          <w:p w14:paraId="7E63F721" w14:textId="64FB797C" w:rsidR="00781671" w:rsidRDefault="0091721D" w:rsidP="0091721D">
            <w:pPr>
              <w:ind w:firstLine="0"/>
              <w:jc w:val="center"/>
            </w:pPr>
            <w:r w:rsidRPr="0091721D">
              <w:t>Вычитание значения клавиши</w:t>
            </w:r>
          </w:p>
        </w:tc>
      </w:tr>
      <w:tr w:rsidR="00781671" w:rsidRPr="00C10A82" w14:paraId="1DFAA148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70264DF0" w14:textId="1793F556" w:rsidR="00781671" w:rsidRPr="00781671" w:rsidRDefault="00781671" w:rsidP="00781671">
            <w:pPr>
              <w:ind w:firstLine="0"/>
              <w:jc w:val="center"/>
            </w:pPr>
            <w:r w:rsidRPr="00781671">
              <w:t>0116</w:t>
            </w:r>
          </w:p>
        </w:tc>
        <w:tc>
          <w:tcPr>
            <w:tcW w:w="834" w:type="pct"/>
          </w:tcPr>
          <w:p w14:paraId="0888DEA3" w14:textId="74C7B2D9" w:rsidR="00781671" w:rsidRPr="00781671" w:rsidRDefault="00781671" w:rsidP="006A4FA8">
            <w:pPr>
              <w:ind w:firstLine="0"/>
              <w:jc w:val="center"/>
            </w:pPr>
            <w:r w:rsidRPr="00781671">
              <w:t>80 FB 0A</w:t>
            </w:r>
          </w:p>
        </w:tc>
        <w:tc>
          <w:tcPr>
            <w:tcW w:w="1290" w:type="pct"/>
          </w:tcPr>
          <w:p w14:paraId="05D1BCCE" w14:textId="75385B60" w:rsidR="00781671" w:rsidRPr="00781671" w:rsidRDefault="00781671" w:rsidP="006A4FA8">
            <w:pPr>
              <w:ind w:firstLine="0"/>
              <w:jc w:val="center"/>
            </w:pPr>
            <w:proofErr w:type="spellStart"/>
            <w:r w:rsidRPr="00781671">
              <w:t>cmp</w:t>
            </w:r>
            <w:proofErr w:type="spellEnd"/>
            <w:r w:rsidRPr="00781671">
              <w:t xml:space="preserve"> </w:t>
            </w:r>
            <w:proofErr w:type="spellStart"/>
            <w:r w:rsidRPr="00781671">
              <w:t>bl</w:t>
            </w:r>
            <w:proofErr w:type="spellEnd"/>
            <w:r w:rsidRPr="00781671">
              <w:t>, 10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5A44D70B" w14:textId="330C5EA9" w:rsidR="00781671" w:rsidRDefault="0091721D" w:rsidP="0091721D">
            <w:pPr>
              <w:ind w:firstLine="0"/>
              <w:jc w:val="center"/>
            </w:pPr>
            <w:r w:rsidRPr="0091721D">
              <w:t>Проверка на переполнение</w:t>
            </w:r>
          </w:p>
        </w:tc>
      </w:tr>
      <w:tr w:rsidR="00781671" w:rsidRPr="00C10A82" w14:paraId="20E0D7B4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0DE0EF27" w14:textId="1C0EEEAB" w:rsidR="00781671" w:rsidRPr="00781671" w:rsidRDefault="00781671" w:rsidP="00781671">
            <w:pPr>
              <w:ind w:firstLine="0"/>
              <w:jc w:val="center"/>
            </w:pPr>
            <w:r w:rsidRPr="00781671">
              <w:t>011B</w:t>
            </w:r>
          </w:p>
        </w:tc>
        <w:tc>
          <w:tcPr>
            <w:tcW w:w="834" w:type="pct"/>
          </w:tcPr>
          <w:p w14:paraId="09437460" w14:textId="77569313" w:rsidR="00781671" w:rsidRPr="00781671" w:rsidRDefault="00781671" w:rsidP="006A4FA8">
            <w:pPr>
              <w:ind w:firstLine="0"/>
              <w:jc w:val="center"/>
            </w:pPr>
            <w:r w:rsidRPr="00781671">
              <w:t>8A C3</w:t>
            </w:r>
          </w:p>
        </w:tc>
        <w:tc>
          <w:tcPr>
            <w:tcW w:w="1290" w:type="pct"/>
          </w:tcPr>
          <w:p w14:paraId="7BD44C1B" w14:textId="69B34454" w:rsidR="00781671" w:rsidRPr="00781671" w:rsidRDefault="00781671" w:rsidP="006A4FA8">
            <w:pPr>
              <w:ind w:firstLine="0"/>
              <w:jc w:val="center"/>
            </w:pPr>
            <w:proofErr w:type="spellStart"/>
            <w:r w:rsidRPr="00781671">
              <w:t>mov</w:t>
            </w:r>
            <w:proofErr w:type="spellEnd"/>
            <w:r w:rsidRPr="00781671">
              <w:t xml:space="preserve"> </w:t>
            </w:r>
            <w:proofErr w:type="spellStart"/>
            <w:r w:rsidRPr="00781671">
              <w:t>al</w:t>
            </w:r>
            <w:proofErr w:type="spellEnd"/>
            <w:r w:rsidRPr="00781671">
              <w:t xml:space="preserve">, </w:t>
            </w:r>
            <w:proofErr w:type="spellStart"/>
            <w:r w:rsidRPr="00781671">
              <w:t>bl</w:t>
            </w:r>
            <w:proofErr w:type="spellEnd"/>
          </w:p>
        </w:tc>
        <w:tc>
          <w:tcPr>
            <w:tcW w:w="2193" w:type="pct"/>
            <w:shd w:val="clear" w:color="auto" w:fill="auto"/>
            <w:vAlign w:val="center"/>
          </w:tcPr>
          <w:p w14:paraId="1A78A1B8" w14:textId="1A38925B" w:rsidR="00781671" w:rsidRDefault="0091721D" w:rsidP="0091721D">
            <w:pPr>
              <w:ind w:firstLine="0"/>
              <w:jc w:val="center"/>
            </w:pPr>
            <w:r w:rsidRPr="0091721D">
              <w:t>Перенос результата в AL</w:t>
            </w:r>
          </w:p>
        </w:tc>
      </w:tr>
      <w:tr w:rsidR="00781671" w:rsidRPr="00C10A82" w14:paraId="4B8A805C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6CBFCF48" w14:textId="43513740" w:rsidR="00781671" w:rsidRPr="00781671" w:rsidRDefault="00333941" w:rsidP="00781671">
            <w:pPr>
              <w:ind w:firstLine="0"/>
              <w:jc w:val="center"/>
            </w:pPr>
            <w:r w:rsidRPr="00333941">
              <w:t>011D</w:t>
            </w:r>
          </w:p>
        </w:tc>
        <w:tc>
          <w:tcPr>
            <w:tcW w:w="834" w:type="pct"/>
          </w:tcPr>
          <w:p w14:paraId="157FF485" w14:textId="626C4BD5" w:rsidR="00781671" w:rsidRPr="00781671" w:rsidRDefault="00333941" w:rsidP="006A4FA8">
            <w:pPr>
              <w:ind w:firstLine="0"/>
              <w:jc w:val="center"/>
            </w:pPr>
            <w:r w:rsidRPr="00333941">
              <w:t>EE</w:t>
            </w:r>
          </w:p>
        </w:tc>
        <w:tc>
          <w:tcPr>
            <w:tcW w:w="1290" w:type="pct"/>
          </w:tcPr>
          <w:p w14:paraId="68D4536D" w14:textId="23F27394" w:rsidR="00781671" w:rsidRPr="00781671" w:rsidRDefault="00333941" w:rsidP="006A4FA8">
            <w:pPr>
              <w:ind w:firstLine="0"/>
              <w:jc w:val="center"/>
            </w:pPr>
            <w:proofErr w:type="spellStart"/>
            <w:r w:rsidRPr="00333941">
              <w:t>out</w:t>
            </w:r>
            <w:proofErr w:type="spellEnd"/>
            <w:r w:rsidRPr="00333941">
              <w:t xml:space="preserve"> </w:t>
            </w:r>
            <w:proofErr w:type="spellStart"/>
            <w:r w:rsidRPr="00333941">
              <w:t>dx</w:t>
            </w:r>
            <w:proofErr w:type="spellEnd"/>
            <w:r w:rsidRPr="00333941">
              <w:t xml:space="preserve">, </w:t>
            </w:r>
            <w:proofErr w:type="spellStart"/>
            <w:r w:rsidRPr="00333941">
              <w:t>al</w:t>
            </w:r>
            <w:proofErr w:type="spellEnd"/>
          </w:p>
        </w:tc>
        <w:tc>
          <w:tcPr>
            <w:tcW w:w="2193" w:type="pct"/>
            <w:shd w:val="clear" w:color="auto" w:fill="auto"/>
            <w:vAlign w:val="center"/>
          </w:tcPr>
          <w:p w14:paraId="349176E2" w14:textId="3CCE19DF" w:rsidR="00781671" w:rsidRDefault="0091721D" w:rsidP="0091721D">
            <w:pPr>
              <w:ind w:firstLine="0"/>
              <w:jc w:val="center"/>
            </w:pPr>
            <w:r w:rsidRPr="0091721D">
              <w:t>Вывод результата</w:t>
            </w:r>
          </w:p>
        </w:tc>
      </w:tr>
      <w:tr w:rsidR="00333941" w:rsidRPr="00C10A82" w14:paraId="0CFFEA07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77593FA6" w14:textId="5097301D" w:rsidR="00333941" w:rsidRPr="00333941" w:rsidRDefault="00333941" w:rsidP="00781671">
            <w:pPr>
              <w:ind w:firstLine="0"/>
              <w:jc w:val="center"/>
            </w:pPr>
            <w:r w:rsidRPr="00333941">
              <w:t>011E</w:t>
            </w:r>
          </w:p>
        </w:tc>
        <w:tc>
          <w:tcPr>
            <w:tcW w:w="834" w:type="pct"/>
          </w:tcPr>
          <w:p w14:paraId="35EBAAB5" w14:textId="5EB64BF1" w:rsidR="00333941" w:rsidRPr="00781671" w:rsidRDefault="00333941" w:rsidP="006A4FA8">
            <w:pPr>
              <w:ind w:firstLine="0"/>
              <w:jc w:val="center"/>
            </w:pPr>
            <w:r w:rsidRPr="00333941">
              <w:t>BA E7 FF</w:t>
            </w:r>
          </w:p>
        </w:tc>
        <w:tc>
          <w:tcPr>
            <w:tcW w:w="1290" w:type="pct"/>
          </w:tcPr>
          <w:p w14:paraId="2D00AEB5" w14:textId="01C718CC" w:rsidR="00333941" w:rsidRPr="00781671" w:rsidRDefault="00333941" w:rsidP="006A4FA8">
            <w:pPr>
              <w:ind w:firstLine="0"/>
              <w:jc w:val="center"/>
            </w:pPr>
            <w:proofErr w:type="spellStart"/>
            <w:r w:rsidRPr="00333941">
              <w:t>mov</w:t>
            </w:r>
            <w:proofErr w:type="spellEnd"/>
            <w:r w:rsidRPr="00333941">
              <w:t xml:space="preserve"> </w:t>
            </w:r>
            <w:proofErr w:type="spellStart"/>
            <w:r w:rsidRPr="00333941">
              <w:t>dx</w:t>
            </w:r>
            <w:proofErr w:type="spellEnd"/>
            <w:r w:rsidRPr="00333941">
              <w:t>, 0xffe7h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0E3B1E23" w14:textId="197ACBA8" w:rsidR="00333941" w:rsidRDefault="0091721D" w:rsidP="0091721D">
            <w:pPr>
              <w:ind w:firstLine="0"/>
              <w:jc w:val="center"/>
            </w:pPr>
            <w:r w:rsidRPr="0091721D">
              <w:t>Адрес порта статуса</w:t>
            </w:r>
          </w:p>
        </w:tc>
      </w:tr>
      <w:tr w:rsidR="00333941" w:rsidRPr="00C10A82" w14:paraId="0BE17FA5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7A5B4A19" w14:textId="3216188F" w:rsidR="00333941" w:rsidRPr="00333941" w:rsidRDefault="00333941" w:rsidP="00781671">
            <w:pPr>
              <w:ind w:firstLine="0"/>
              <w:jc w:val="center"/>
            </w:pPr>
            <w:r w:rsidRPr="00333941">
              <w:t>0121</w:t>
            </w:r>
          </w:p>
        </w:tc>
        <w:tc>
          <w:tcPr>
            <w:tcW w:w="834" w:type="pct"/>
          </w:tcPr>
          <w:p w14:paraId="1B3699CB" w14:textId="777E6632" w:rsidR="00333941" w:rsidRPr="00781671" w:rsidRDefault="00333941" w:rsidP="006A4FA8">
            <w:pPr>
              <w:ind w:firstLine="0"/>
              <w:jc w:val="center"/>
            </w:pPr>
            <w:r w:rsidRPr="00333941">
              <w:t>EB E3</w:t>
            </w:r>
          </w:p>
        </w:tc>
        <w:tc>
          <w:tcPr>
            <w:tcW w:w="1290" w:type="pct"/>
          </w:tcPr>
          <w:p w14:paraId="18B6CC34" w14:textId="23576BF6" w:rsidR="00333941" w:rsidRPr="00781671" w:rsidRDefault="00333941" w:rsidP="006A4FA8">
            <w:pPr>
              <w:ind w:firstLine="0"/>
              <w:jc w:val="center"/>
            </w:pPr>
            <w:proofErr w:type="spellStart"/>
            <w:r w:rsidRPr="00333941">
              <w:t>jmp</w:t>
            </w:r>
            <w:proofErr w:type="spellEnd"/>
            <w:r w:rsidRPr="00333941">
              <w:t xml:space="preserve"> m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7C496FF" w14:textId="54A99E78" w:rsidR="00333941" w:rsidRPr="000101FC" w:rsidRDefault="0091721D" w:rsidP="0091721D">
            <w:pPr>
              <w:ind w:firstLine="0"/>
              <w:jc w:val="center"/>
            </w:pPr>
            <w:r w:rsidRPr="0091721D">
              <w:t>Возврат к циклу ожидания</w:t>
            </w:r>
          </w:p>
        </w:tc>
      </w:tr>
    </w:tbl>
    <w:p w14:paraId="4EFBA92F" w14:textId="279661E4" w:rsidR="00A342EE" w:rsidRDefault="00A342EE" w:rsidP="00002035">
      <w:pPr>
        <w:pStyle w:val="5"/>
        <w:ind w:firstLine="0"/>
      </w:pPr>
    </w:p>
    <w:p w14:paraId="4F363E4B" w14:textId="4E0E7FB7" w:rsidR="00A342EE" w:rsidRDefault="007B30A1" w:rsidP="00CC7A83">
      <w:pPr>
        <w:pStyle w:val="5"/>
        <w:ind w:firstLine="0"/>
        <w:jc w:val="center"/>
      </w:pPr>
      <w:r w:rsidRPr="007B30A1">
        <w:rPr>
          <w:b/>
          <w:bCs/>
          <w:noProof/>
        </w:rPr>
        <w:drawing>
          <wp:inline distT="0" distB="0" distL="0" distR="0" wp14:anchorId="079A5FEA" wp14:editId="363E7B41">
            <wp:extent cx="4968240" cy="395217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317" cy="39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BD26" w14:textId="4804F835" w:rsidR="00CC7A83" w:rsidRDefault="00CC7A83" w:rsidP="00CC7A83">
      <w:pPr>
        <w:pStyle w:val="ac"/>
        <w:rPr>
          <w:lang w:val="be-BY"/>
        </w:rPr>
      </w:pPr>
      <w:r>
        <w:t>Рисунок 1– Результат работы</w:t>
      </w:r>
      <w:r w:rsidR="007B30A1">
        <w:rPr>
          <w:lang w:val="en-US"/>
        </w:rPr>
        <w:t xml:space="preserve"> </w:t>
      </w:r>
      <w:r w:rsidR="007B30A1">
        <w:rPr>
          <w:lang w:val="be-BY"/>
        </w:rPr>
        <w:t>для 1</w:t>
      </w:r>
    </w:p>
    <w:p w14:paraId="473D5BB3" w14:textId="50A79E66" w:rsidR="007B30A1" w:rsidRDefault="007B30A1" w:rsidP="007B30A1">
      <w:pPr>
        <w:pStyle w:val="5"/>
        <w:ind w:firstLine="0"/>
        <w:jc w:val="center"/>
      </w:pPr>
      <w:r w:rsidRPr="007B30A1">
        <w:rPr>
          <w:b/>
          <w:bCs/>
          <w:noProof/>
        </w:rPr>
        <w:lastRenderedPageBreak/>
        <w:drawing>
          <wp:inline distT="0" distB="0" distL="0" distR="0" wp14:anchorId="2AB5ADE4" wp14:editId="6DD23778">
            <wp:extent cx="4472940" cy="3537133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232" cy="354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3E6A" w14:textId="23D55F45" w:rsidR="00C151CD" w:rsidRDefault="007B30A1" w:rsidP="00C151CD">
      <w:pPr>
        <w:pStyle w:val="ac"/>
        <w:rPr>
          <w:lang w:val="be-BY"/>
        </w:rPr>
      </w:pPr>
      <w:r>
        <w:t xml:space="preserve">Рисунок </w:t>
      </w:r>
      <w:r>
        <w:rPr>
          <w:lang w:val="be-BY"/>
        </w:rPr>
        <w:t xml:space="preserve">2 </w:t>
      </w:r>
      <w:r>
        <w:t>– Результат работы</w:t>
      </w:r>
      <w:r w:rsidRPr="002906F9">
        <w:t xml:space="preserve"> </w:t>
      </w:r>
      <w:r>
        <w:rPr>
          <w:lang w:val="be-BY"/>
        </w:rPr>
        <w:t>для 6</w:t>
      </w:r>
    </w:p>
    <w:p w14:paraId="796659B3" w14:textId="2A177C67" w:rsidR="00333941" w:rsidRPr="00540B9D" w:rsidRDefault="00333941" w:rsidP="00333941">
      <w:pPr>
        <w:pStyle w:val="2"/>
        <w:numPr>
          <w:ilvl w:val="0"/>
          <w:numId w:val="0"/>
        </w:numPr>
        <w:ind w:left="709"/>
        <w:jc w:val="left"/>
      </w:pPr>
      <w:r>
        <w:t>3.</w:t>
      </w:r>
      <w:r w:rsidR="00032C7A">
        <w:t>2</w:t>
      </w:r>
      <w:r>
        <w:t xml:space="preserve"> Задание 2</w:t>
      </w:r>
    </w:p>
    <w:p w14:paraId="79669E26" w14:textId="3B026C03" w:rsidR="00333941" w:rsidRDefault="00C151CD" w:rsidP="00C151CD">
      <w:pPr>
        <w:pStyle w:val="ac"/>
        <w:ind w:firstLine="709"/>
        <w:jc w:val="both"/>
        <w:rPr>
          <w:sz w:val="28"/>
          <w:szCs w:val="28"/>
        </w:rPr>
      </w:pPr>
      <w:r w:rsidRPr="000B65C6">
        <w:rPr>
          <w:sz w:val="28"/>
          <w:szCs w:val="28"/>
        </w:rPr>
        <w:t xml:space="preserve">В результате выполнения лабораторной работы была составлена программа, которая </w:t>
      </w:r>
      <w:r w:rsidR="0091721D" w:rsidRPr="00540B9D">
        <w:rPr>
          <w:szCs w:val="28"/>
        </w:rPr>
        <w:t>осуществля</w:t>
      </w:r>
      <w:r w:rsidR="0091721D">
        <w:rPr>
          <w:szCs w:val="28"/>
        </w:rPr>
        <w:t>ет</w:t>
      </w:r>
      <w:r w:rsidR="0091721D" w:rsidRPr="00540B9D">
        <w:rPr>
          <w:szCs w:val="28"/>
        </w:rPr>
        <w:t xml:space="preserve"> вывод на семисегментные</w:t>
      </w:r>
      <w:r w:rsidR="0091721D">
        <w:rPr>
          <w:szCs w:val="28"/>
        </w:rPr>
        <w:t xml:space="preserve"> </w:t>
      </w:r>
      <w:r w:rsidR="0091721D" w:rsidRPr="00540B9D">
        <w:rPr>
          <w:szCs w:val="28"/>
        </w:rPr>
        <w:t>индикаторы название текущего месяца</w:t>
      </w:r>
      <w:r w:rsidRPr="000B65C6">
        <w:rPr>
          <w:sz w:val="28"/>
          <w:szCs w:val="28"/>
        </w:rPr>
        <w:t>. Затем данная программа была транслирована в исходный текст и осу</w:t>
      </w:r>
      <w:r>
        <w:rPr>
          <w:sz w:val="28"/>
          <w:szCs w:val="28"/>
        </w:rPr>
        <w:t>щ</w:t>
      </w:r>
      <w:r w:rsidRPr="000B65C6">
        <w:rPr>
          <w:sz w:val="28"/>
          <w:szCs w:val="28"/>
        </w:rPr>
        <w:t>ествлен запуск и отладка.</w:t>
      </w:r>
    </w:p>
    <w:p w14:paraId="665FCECD" w14:textId="13057A16" w:rsidR="0091721D" w:rsidRPr="0091721D" w:rsidRDefault="0091721D" w:rsidP="0091721D">
      <w:pPr>
        <w:ind w:firstLine="0"/>
      </w:pPr>
      <w:r>
        <w:rPr>
          <w:lang w:val="be-BY"/>
        </w:rPr>
        <w:t>Таблица 2 – Таблица кодов программы второго задания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1559"/>
        <w:gridCol w:w="2411"/>
        <w:gridCol w:w="4098"/>
      </w:tblGrid>
      <w:tr w:rsidR="0091721D" w14:paraId="486FF305" w14:textId="77777777" w:rsidTr="00562D39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048D8C0E" w14:textId="77777777" w:rsidR="0091721D" w:rsidRPr="00C81F4A" w:rsidRDefault="0091721D" w:rsidP="00562D39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34" w:type="pct"/>
          </w:tcPr>
          <w:p w14:paraId="4542B90C" w14:textId="77777777" w:rsidR="0091721D" w:rsidRPr="00C81F4A" w:rsidRDefault="0091721D" w:rsidP="00562D39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290" w:type="pct"/>
          </w:tcPr>
          <w:p w14:paraId="2BC1D189" w14:textId="77777777" w:rsidR="0091721D" w:rsidRPr="00C81F4A" w:rsidRDefault="0091721D" w:rsidP="00562D39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459035E2" w14:textId="77777777" w:rsidR="0091721D" w:rsidRPr="00C81F4A" w:rsidRDefault="0091721D" w:rsidP="00562D39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91721D" w:rsidRPr="00C10A82" w14:paraId="3515C283" w14:textId="77777777" w:rsidTr="00562D39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09CAF171" w14:textId="77777777" w:rsidR="0091721D" w:rsidRPr="00C10A82" w:rsidRDefault="0091721D" w:rsidP="00562D39">
            <w:pPr>
              <w:ind w:firstLine="0"/>
              <w:jc w:val="center"/>
            </w:pPr>
            <w:r>
              <w:t>0100</w:t>
            </w:r>
          </w:p>
        </w:tc>
        <w:tc>
          <w:tcPr>
            <w:tcW w:w="834" w:type="pct"/>
          </w:tcPr>
          <w:p w14:paraId="499D41BC" w14:textId="77777777" w:rsidR="0091721D" w:rsidRPr="00B427EE" w:rsidRDefault="0091721D" w:rsidP="00562D39">
            <w:pPr>
              <w:ind w:firstLine="0"/>
              <w:rPr>
                <w:lang w:val="en-US"/>
              </w:rPr>
            </w:pPr>
          </w:p>
        </w:tc>
        <w:tc>
          <w:tcPr>
            <w:tcW w:w="1290" w:type="pct"/>
          </w:tcPr>
          <w:p w14:paraId="30EFA04A" w14:textId="77777777" w:rsidR="0091721D" w:rsidRPr="00C81F4A" w:rsidRDefault="0091721D" w:rsidP="00562D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main: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73E50C4C" w14:textId="77777777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</w:p>
        </w:tc>
      </w:tr>
      <w:tr w:rsidR="0091721D" w:rsidRPr="00C10A82" w14:paraId="5FBD8891" w14:textId="77777777" w:rsidTr="00562D39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1ED3DBA8" w14:textId="77777777" w:rsidR="0091721D" w:rsidRPr="00C81F4A" w:rsidRDefault="0091721D" w:rsidP="00562D39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100</w:t>
            </w:r>
          </w:p>
        </w:tc>
        <w:tc>
          <w:tcPr>
            <w:tcW w:w="834" w:type="pct"/>
          </w:tcPr>
          <w:p w14:paraId="409E7B1F" w14:textId="77777777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BA E7 FF</w:t>
            </w:r>
          </w:p>
        </w:tc>
        <w:tc>
          <w:tcPr>
            <w:tcW w:w="1290" w:type="pct"/>
          </w:tcPr>
          <w:p w14:paraId="1AE62BDB" w14:textId="77777777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mov dx, 0xffe7h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0B2D3100" w14:textId="77777777" w:rsidR="0091721D" w:rsidRPr="00C10A82" w:rsidRDefault="0091721D" w:rsidP="00562D39">
            <w:pPr>
              <w:ind w:firstLine="0"/>
              <w:jc w:val="center"/>
            </w:pPr>
            <w:r w:rsidRPr="00781671">
              <w:t>Настройка режима работы клавиатуры</w:t>
            </w:r>
          </w:p>
        </w:tc>
      </w:tr>
      <w:tr w:rsidR="0091721D" w:rsidRPr="00C10A82" w14:paraId="0235B7DA" w14:textId="77777777" w:rsidTr="00562D39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052D0C07" w14:textId="77777777" w:rsidR="0091721D" w:rsidRPr="00C81F4A" w:rsidRDefault="0091721D" w:rsidP="00562D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10</w:t>
            </w:r>
            <w:r>
              <w:rPr>
                <w:lang w:val="en-US"/>
              </w:rPr>
              <w:t>3</w:t>
            </w:r>
          </w:p>
        </w:tc>
        <w:tc>
          <w:tcPr>
            <w:tcW w:w="834" w:type="pct"/>
          </w:tcPr>
          <w:p w14:paraId="2C332ADB" w14:textId="6E67BBC3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 xml:space="preserve">B0 </w:t>
            </w:r>
            <w:r w:rsidR="002906F9">
              <w:t>9</w:t>
            </w:r>
            <w:r w:rsidRPr="00781671">
              <w:rPr>
                <w:lang w:val="en-US"/>
              </w:rPr>
              <w:t>0</w:t>
            </w:r>
          </w:p>
        </w:tc>
        <w:tc>
          <w:tcPr>
            <w:tcW w:w="1290" w:type="pct"/>
          </w:tcPr>
          <w:p w14:paraId="41FFE3E2" w14:textId="0163ECD6" w:rsidR="0091721D" w:rsidRPr="00B427EE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mov al, 0x0090h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396F2F8C" w14:textId="408E6994" w:rsidR="000D6C15" w:rsidRPr="00781671" w:rsidRDefault="000D6C15" w:rsidP="000D6C15">
            <w:pPr>
              <w:ind w:firstLine="0"/>
              <w:jc w:val="center"/>
            </w:pPr>
            <w:r>
              <w:t>Запись в ОЗУ отображения</w:t>
            </w:r>
          </w:p>
          <w:p w14:paraId="10D62427" w14:textId="4C4F5FB3" w:rsidR="0091721D" w:rsidRPr="00781671" w:rsidRDefault="0091721D" w:rsidP="000D6C15">
            <w:pPr>
              <w:ind w:firstLine="0"/>
              <w:jc w:val="center"/>
            </w:pPr>
          </w:p>
        </w:tc>
      </w:tr>
      <w:tr w:rsidR="0091721D" w:rsidRPr="00C10A82" w14:paraId="48DB53F9" w14:textId="77777777" w:rsidTr="00562D39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61DAC4D7" w14:textId="77777777" w:rsidR="0091721D" w:rsidRPr="00C81F4A" w:rsidRDefault="0091721D" w:rsidP="00562D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0105</w:t>
            </w:r>
          </w:p>
        </w:tc>
        <w:tc>
          <w:tcPr>
            <w:tcW w:w="834" w:type="pct"/>
          </w:tcPr>
          <w:p w14:paraId="20BE511D" w14:textId="77777777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EE</w:t>
            </w:r>
          </w:p>
        </w:tc>
        <w:tc>
          <w:tcPr>
            <w:tcW w:w="1290" w:type="pct"/>
          </w:tcPr>
          <w:p w14:paraId="403A8A52" w14:textId="77777777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out dx, al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20D93BE4" w14:textId="77777777" w:rsidR="0091721D" w:rsidRPr="00C81F4A" w:rsidRDefault="0091721D" w:rsidP="00562D39">
            <w:pPr>
              <w:ind w:firstLine="0"/>
              <w:jc w:val="center"/>
            </w:pPr>
          </w:p>
        </w:tc>
      </w:tr>
      <w:tr w:rsidR="002906F9" w:rsidRPr="00C10A82" w14:paraId="1DB9B174" w14:textId="77777777" w:rsidTr="00562D39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5FC41134" w14:textId="3315CEBA" w:rsidR="002906F9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0106</w:t>
            </w:r>
          </w:p>
        </w:tc>
        <w:tc>
          <w:tcPr>
            <w:tcW w:w="834" w:type="pct"/>
          </w:tcPr>
          <w:p w14:paraId="7FD4E56F" w14:textId="6C7DC740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B9 08 00</w:t>
            </w:r>
          </w:p>
        </w:tc>
        <w:tc>
          <w:tcPr>
            <w:tcW w:w="1290" w:type="pct"/>
          </w:tcPr>
          <w:p w14:paraId="2572C298" w14:textId="12FFB658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mov cx, 0x0008h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EA01105" w14:textId="1F68C385" w:rsidR="002906F9" w:rsidRPr="00C81F4A" w:rsidRDefault="000D6C15" w:rsidP="000D6C15">
            <w:pPr>
              <w:ind w:firstLine="0"/>
              <w:jc w:val="center"/>
            </w:pPr>
            <w:r>
              <w:t>Запись начального значения счётчика символов</w:t>
            </w:r>
          </w:p>
        </w:tc>
      </w:tr>
      <w:tr w:rsidR="002906F9" w:rsidRPr="00C10A82" w14:paraId="0994CD76" w14:textId="77777777" w:rsidTr="00562D39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51EFFBAA" w14:textId="2B85572A" w:rsidR="002906F9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0109</w:t>
            </w:r>
          </w:p>
        </w:tc>
        <w:tc>
          <w:tcPr>
            <w:tcW w:w="834" w:type="pct"/>
          </w:tcPr>
          <w:p w14:paraId="7E968D3C" w14:textId="37648C3B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BB 00 02</w:t>
            </w:r>
          </w:p>
        </w:tc>
        <w:tc>
          <w:tcPr>
            <w:tcW w:w="1290" w:type="pct"/>
          </w:tcPr>
          <w:p w14:paraId="70B526E3" w14:textId="11E92B78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mov bx, 0x0200h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70A1C879" w14:textId="46A18269" w:rsidR="002906F9" w:rsidRPr="00C81F4A" w:rsidRDefault="000D6C15" w:rsidP="000D6C15">
            <w:pPr>
              <w:ind w:firstLine="0"/>
              <w:jc w:val="center"/>
            </w:pPr>
            <w:r>
              <w:t>Запись адреса кода первого символа строки</w:t>
            </w:r>
          </w:p>
        </w:tc>
      </w:tr>
      <w:tr w:rsidR="002906F9" w:rsidRPr="00C10A82" w14:paraId="65746D69" w14:textId="77777777" w:rsidTr="00562D39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49A39037" w14:textId="62515514" w:rsidR="002906F9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010C</w:t>
            </w:r>
          </w:p>
        </w:tc>
        <w:tc>
          <w:tcPr>
            <w:tcW w:w="834" w:type="pct"/>
          </w:tcPr>
          <w:p w14:paraId="22E05FF4" w14:textId="088E086D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BA E8 FF</w:t>
            </w:r>
          </w:p>
        </w:tc>
        <w:tc>
          <w:tcPr>
            <w:tcW w:w="1290" w:type="pct"/>
          </w:tcPr>
          <w:p w14:paraId="14CDE28B" w14:textId="25A0835B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mov dx, 0xffe8h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978AC3D" w14:textId="77B56200" w:rsidR="002906F9" w:rsidRPr="00C81F4A" w:rsidRDefault="000D6C15" w:rsidP="00562D39">
            <w:pPr>
              <w:ind w:firstLine="0"/>
              <w:jc w:val="center"/>
            </w:pPr>
            <w:r>
              <w:t>Запись адреса порта данных для записи в ОЗУ отображения</w:t>
            </w:r>
          </w:p>
        </w:tc>
      </w:tr>
      <w:tr w:rsidR="002906F9" w:rsidRPr="00C10A82" w14:paraId="3CACFEB9" w14:textId="77777777" w:rsidTr="00562D39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3E963966" w14:textId="2B1E0091" w:rsidR="002906F9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010F</w:t>
            </w:r>
          </w:p>
        </w:tc>
        <w:tc>
          <w:tcPr>
            <w:tcW w:w="834" w:type="pct"/>
          </w:tcPr>
          <w:p w14:paraId="2424D93F" w14:textId="77777777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290" w:type="pct"/>
          </w:tcPr>
          <w:p w14:paraId="34AEFB89" w14:textId="4DC92338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m: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7F492B5" w14:textId="77777777" w:rsidR="002906F9" w:rsidRPr="00C81F4A" w:rsidRDefault="002906F9" w:rsidP="00562D39">
            <w:pPr>
              <w:ind w:firstLine="0"/>
              <w:jc w:val="center"/>
            </w:pPr>
          </w:p>
        </w:tc>
      </w:tr>
    </w:tbl>
    <w:p w14:paraId="7E0816D2" w14:textId="60C782D2" w:rsidR="002906F9" w:rsidRPr="00B427EE" w:rsidRDefault="002906F9" w:rsidP="002906F9">
      <w:pPr>
        <w:ind w:firstLine="0"/>
      </w:pPr>
      <w:r>
        <w:lastRenderedPageBreak/>
        <w:t xml:space="preserve">Продолжение </w:t>
      </w:r>
      <w:r>
        <w:rPr>
          <w:lang w:val="be-BY"/>
        </w:rPr>
        <w:t xml:space="preserve">Таблица 2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1559"/>
        <w:gridCol w:w="2411"/>
        <w:gridCol w:w="4098"/>
      </w:tblGrid>
      <w:tr w:rsidR="002906F9" w14:paraId="1E94E121" w14:textId="77777777" w:rsidTr="0089772A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635BEFE1" w14:textId="77777777" w:rsidR="002906F9" w:rsidRPr="00C81F4A" w:rsidRDefault="002906F9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34" w:type="pct"/>
          </w:tcPr>
          <w:p w14:paraId="590E75CF" w14:textId="77777777" w:rsidR="002906F9" w:rsidRPr="00C81F4A" w:rsidRDefault="002906F9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290" w:type="pct"/>
          </w:tcPr>
          <w:p w14:paraId="1ACA75B2" w14:textId="77777777" w:rsidR="002906F9" w:rsidRPr="00C81F4A" w:rsidRDefault="002906F9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6411EBED" w14:textId="77777777" w:rsidR="002906F9" w:rsidRPr="00C81F4A" w:rsidRDefault="002906F9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3870C6" w:rsidRPr="00C10A82" w14:paraId="2BEDC00A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577A1CA8" w14:textId="0FD37F37" w:rsidR="003870C6" w:rsidRPr="002906F9" w:rsidRDefault="003870C6" w:rsidP="003870C6">
            <w:pPr>
              <w:ind w:firstLine="0"/>
              <w:jc w:val="center"/>
            </w:pPr>
            <w:r w:rsidRPr="002906F9">
              <w:rPr>
                <w:lang w:val="en-US"/>
              </w:rPr>
              <w:t>010F</w:t>
            </w:r>
          </w:p>
        </w:tc>
        <w:tc>
          <w:tcPr>
            <w:tcW w:w="834" w:type="pct"/>
          </w:tcPr>
          <w:p w14:paraId="02AA2F94" w14:textId="3FC420F8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8A 07</w:t>
            </w:r>
          </w:p>
        </w:tc>
        <w:tc>
          <w:tcPr>
            <w:tcW w:w="1290" w:type="pct"/>
          </w:tcPr>
          <w:p w14:paraId="55EFEC5F" w14:textId="6231A894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mov al, [bx]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704BEDC6" w14:textId="15EA4482" w:rsidR="003870C6" w:rsidRPr="003870C6" w:rsidRDefault="003870C6" w:rsidP="003870C6">
            <w:pPr>
              <w:ind w:firstLine="0"/>
              <w:jc w:val="center"/>
            </w:pPr>
            <w:r>
              <w:t>Запись в ОЗУ отображения кода символа — вывод на индикатор</w:t>
            </w:r>
          </w:p>
        </w:tc>
      </w:tr>
      <w:tr w:rsidR="003870C6" w:rsidRPr="00C10A82" w14:paraId="5BDF5B00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508D7665" w14:textId="44345BBF" w:rsidR="003870C6" w:rsidRPr="00C10A82" w:rsidRDefault="003870C6" w:rsidP="003870C6">
            <w:pPr>
              <w:ind w:firstLine="0"/>
              <w:jc w:val="center"/>
            </w:pPr>
            <w:r w:rsidRPr="002906F9">
              <w:rPr>
                <w:lang w:val="en-US"/>
              </w:rPr>
              <w:t>0111</w:t>
            </w:r>
          </w:p>
        </w:tc>
        <w:tc>
          <w:tcPr>
            <w:tcW w:w="834" w:type="pct"/>
          </w:tcPr>
          <w:p w14:paraId="5E03DE80" w14:textId="3C2476B2" w:rsidR="003870C6" w:rsidRPr="00B427EE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EE</w:t>
            </w:r>
          </w:p>
        </w:tc>
        <w:tc>
          <w:tcPr>
            <w:tcW w:w="1290" w:type="pct"/>
          </w:tcPr>
          <w:p w14:paraId="557BBE39" w14:textId="060FC42A" w:rsidR="003870C6" w:rsidRPr="00C81F4A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out dx, al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073D75DD" w14:textId="77777777" w:rsidR="003870C6" w:rsidRPr="00B427EE" w:rsidRDefault="003870C6" w:rsidP="003870C6">
            <w:pPr>
              <w:ind w:firstLine="0"/>
              <w:jc w:val="center"/>
              <w:rPr>
                <w:lang w:val="en-US"/>
              </w:rPr>
            </w:pPr>
          </w:p>
        </w:tc>
      </w:tr>
      <w:tr w:rsidR="003870C6" w:rsidRPr="00C10A82" w14:paraId="38ABAE46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796A83A3" w14:textId="2D497B5D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0112</w:t>
            </w:r>
          </w:p>
        </w:tc>
        <w:tc>
          <w:tcPr>
            <w:tcW w:w="834" w:type="pct"/>
          </w:tcPr>
          <w:p w14:paraId="0648F6A2" w14:textId="770E60A5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43</w:t>
            </w:r>
          </w:p>
        </w:tc>
        <w:tc>
          <w:tcPr>
            <w:tcW w:w="1290" w:type="pct"/>
          </w:tcPr>
          <w:p w14:paraId="382A666A" w14:textId="7D9E8D2D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2906F9">
              <w:rPr>
                <w:lang w:val="en-US"/>
              </w:rPr>
              <w:t>inc</w:t>
            </w:r>
            <w:proofErr w:type="spellEnd"/>
            <w:r w:rsidRPr="002906F9">
              <w:rPr>
                <w:lang w:val="en-US"/>
              </w:rPr>
              <w:t xml:space="preserve"> bx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5457A3AF" w14:textId="326FDC19" w:rsidR="003870C6" w:rsidRPr="003870C6" w:rsidRDefault="003870C6" w:rsidP="003870C6">
            <w:pPr>
              <w:ind w:firstLine="0"/>
            </w:pPr>
            <w:r w:rsidRPr="003870C6">
              <w:t>Формирование адреса</w:t>
            </w:r>
            <w:r>
              <w:t xml:space="preserve"> </w:t>
            </w:r>
            <w:r w:rsidRPr="003870C6">
              <w:t>следующего</w:t>
            </w:r>
          </w:p>
          <w:p w14:paraId="4DA7C7E0" w14:textId="35DF9342" w:rsidR="003870C6" w:rsidRPr="003870C6" w:rsidRDefault="003870C6" w:rsidP="003870C6">
            <w:pPr>
              <w:ind w:firstLine="0"/>
            </w:pPr>
            <w:r w:rsidRPr="003870C6">
              <w:t>символа строки и переход к следующему</w:t>
            </w:r>
            <w:r>
              <w:t xml:space="preserve"> </w:t>
            </w:r>
            <w:r w:rsidRPr="003870C6">
              <w:t>индикатору</w:t>
            </w:r>
          </w:p>
        </w:tc>
      </w:tr>
      <w:tr w:rsidR="003870C6" w:rsidRPr="00C10A82" w14:paraId="44F63E96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262EA5F1" w14:textId="67251054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3870C6">
              <w:rPr>
                <w:lang w:val="en-US"/>
              </w:rPr>
              <w:t>0113</w:t>
            </w:r>
          </w:p>
        </w:tc>
        <w:tc>
          <w:tcPr>
            <w:tcW w:w="834" w:type="pct"/>
          </w:tcPr>
          <w:p w14:paraId="66A0CE2A" w14:textId="55131E13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3870C6">
              <w:rPr>
                <w:lang w:val="en-US"/>
              </w:rPr>
              <w:t>E2 FA</w:t>
            </w:r>
          </w:p>
        </w:tc>
        <w:tc>
          <w:tcPr>
            <w:tcW w:w="1290" w:type="pct"/>
          </w:tcPr>
          <w:p w14:paraId="42120344" w14:textId="2E10E8C3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3870C6">
              <w:rPr>
                <w:lang w:val="en-US"/>
              </w:rPr>
              <w:t>loop m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481411A8" w14:textId="77777777" w:rsidR="003870C6" w:rsidRPr="00B427EE" w:rsidRDefault="003870C6" w:rsidP="003870C6">
            <w:pPr>
              <w:ind w:firstLine="0"/>
              <w:jc w:val="center"/>
              <w:rPr>
                <w:lang w:val="en-US"/>
              </w:rPr>
            </w:pPr>
          </w:p>
        </w:tc>
      </w:tr>
    </w:tbl>
    <w:p w14:paraId="21314F80" w14:textId="27487880" w:rsidR="0091721D" w:rsidRDefault="0091721D" w:rsidP="0091721D">
      <w:pPr>
        <w:ind w:firstLine="0"/>
      </w:pPr>
    </w:p>
    <w:p w14:paraId="157EDAE8" w14:textId="25AA8684" w:rsidR="00C02B31" w:rsidRPr="0091721D" w:rsidRDefault="00C02B31" w:rsidP="00C02B31">
      <w:pPr>
        <w:ind w:firstLine="0"/>
      </w:pPr>
      <w:r>
        <w:rPr>
          <w:lang w:val="be-BY"/>
        </w:rPr>
        <w:t>Таблица 3 – Коды символов для вывода на индикаторы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1559"/>
        <w:gridCol w:w="2411"/>
        <w:gridCol w:w="4098"/>
      </w:tblGrid>
      <w:tr w:rsidR="00C02B31" w14:paraId="246D47BD" w14:textId="77777777" w:rsidTr="0089772A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7EE3C1FF" w14:textId="77777777" w:rsidR="00C02B31" w:rsidRPr="00C81F4A" w:rsidRDefault="00C02B31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34" w:type="pct"/>
          </w:tcPr>
          <w:p w14:paraId="02965784" w14:textId="77777777" w:rsidR="00C02B31" w:rsidRPr="00C81F4A" w:rsidRDefault="00C02B31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290" w:type="pct"/>
          </w:tcPr>
          <w:p w14:paraId="5CA80A70" w14:textId="77777777" w:rsidR="00C02B31" w:rsidRPr="00C81F4A" w:rsidRDefault="00C02B31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5A56054" w14:textId="77777777" w:rsidR="00C02B31" w:rsidRPr="00C81F4A" w:rsidRDefault="00C02B31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C02B31" w:rsidRPr="00C10A82" w14:paraId="107C1F03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0F65F39B" w14:textId="7A8DEF53" w:rsidR="00C02B31" w:rsidRPr="00C10A82" w:rsidRDefault="00C02B31" w:rsidP="0089772A">
            <w:pPr>
              <w:ind w:firstLine="0"/>
              <w:jc w:val="center"/>
            </w:pPr>
            <w:r>
              <w:t>0200</w:t>
            </w:r>
          </w:p>
        </w:tc>
        <w:tc>
          <w:tcPr>
            <w:tcW w:w="834" w:type="pct"/>
          </w:tcPr>
          <w:p w14:paraId="553F41E5" w14:textId="3308799F" w:rsidR="00C02B31" w:rsidRPr="00C02B31" w:rsidRDefault="00C02B31" w:rsidP="0089772A">
            <w:pPr>
              <w:ind w:firstLine="0"/>
              <w:jc w:val="center"/>
            </w:pPr>
            <w:r>
              <w:t>46</w:t>
            </w:r>
          </w:p>
        </w:tc>
        <w:tc>
          <w:tcPr>
            <w:tcW w:w="1290" w:type="pct"/>
          </w:tcPr>
          <w:p w14:paraId="76CFDE0E" w14:textId="3C689D12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1F86C68F" w14:textId="5C79965D" w:rsidR="00C02B31" w:rsidRPr="00C02B31" w:rsidRDefault="00C02B31" w:rsidP="0089772A">
            <w:pPr>
              <w:ind w:firstLine="0"/>
              <w:jc w:val="center"/>
            </w:pPr>
            <w:r>
              <w:t>Область памяти данных</w:t>
            </w:r>
          </w:p>
        </w:tc>
      </w:tr>
      <w:tr w:rsidR="00C02B31" w:rsidRPr="00C10A82" w14:paraId="7370C713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2D7228FE" w14:textId="638BB8E9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0201</w:t>
            </w:r>
          </w:p>
        </w:tc>
        <w:tc>
          <w:tcPr>
            <w:tcW w:w="834" w:type="pct"/>
          </w:tcPr>
          <w:p w14:paraId="0F9B592B" w14:textId="2D9DEA5F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290" w:type="pct"/>
          </w:tcPr>
          <w:p w14:paraId="55B87646" w14:textId="1E350420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209E495A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2126E799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6C6CC594" w14:textId="36DFC33E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0202</w:t>
            </w:r>
          </w:p>
        </w:tc>
        <w:tc>
          <w:tcPr>
            <w:tcW w:w="834" w:type="pct"/>
          </w:tcPr>
          <w:p w14:paraId="23E4B5D4" w14:textId="765F6B31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290" w:type="pct"/>
          </w:tcPr>
          <w:p w14:paraId="1820519F" w14:textId="72EC0049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2AE7FECE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543124E0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0B50B1E0" w14:textId="69969B62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0203</w:t>
            </w:r>
          </w:p>
        </w:tc>
        <w:tc>
          <w:tcPr>
            <w:tcW w:w="834" w:type="pct"/>
          </w:tcPr>
          <w:p w14:paraId="31C497C5" w14:textId="49FD57E0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1290" w:type="pct"/>
          </w:tcPr>
          <w:p w14:paraId="5DFF3FA6" w14:textId="1720FAD4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2439B067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2375C272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7C608DD2" w14:textId="66AAA283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0204</w:t>
            </w:r>
          </w:p>
        </w:tc>
        <w:tc>
          <w:tcPr>
            <w:tcW w:w="834" w:type="pct"/>
          </w:tcPr>
          <w:p w14:paraId="1F2DB970" w14:textId="49C1FC9B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  <w:tc>
          <w:tcPr>
            <w:tcW w:w="1290" w:type="pct"/>
          </w:tcPr>
          <w:p w14:paraId="382FB2D0" w14:textId="3B296025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18EBA716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572C6C76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5E27D1EB" w14:textId="53031626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0205</w:t>
            </w:r>
          </w:p>
        </w:tc>
        <w:tc>
          <w:tcPr>
            <w:tcW w:w="834" w:type="pct"/>
          </w:tcPr>
          <w:p w14:paraId="38AD197C" w14:textId="1289F575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  <w:tc>
          <w:tcPr>
            <w:tcW w:w="1290" w:type="pct"/>
          </w:tcPr>
          <w:p w14:paraId="63B78036" w14:textId="519A4D77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11BE937A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1830F2CC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5E49CD19" w14:textId="6DAB0EBC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0206</w:t>
            </w:r>
          </w:p>
        </w:tc>
        <w:tc>
          <w:tcPr>
            <w:tcW w:w="834" w:type="pct"/>
          </w:tcPr>
          <w:p w14:paraId="504E16F1" w14:textId="6B9761CD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1290" w:type="pct"/>
          </w:tcPr>
          <w:p w14:paraId="5ED2F3BD" w14:textId="298FDBD4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5DDD91D8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02871183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7414F62E" w14:textId="4B7B3132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0207</w:t>
            </w:r>
          </w:p>
        </w:tc>
        <w:tc>
          <w:tcPr>
            <w:tcW w:w="834" w:type="pct"/>
          </w:tcPr>
          <w:p w14:paraId="633526AA" w14:textId="501B3616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290" w:type="pct"/>
          </w:tcPr>
          <w:p w14:paraId="09192D97" w14:textId="1CEBA6BC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59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25F6A790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</w:tbl>
    <w:p w14:paraId="7BC3A562" w14:textId="77777777" w:rsidR="0091721D" w:rsidRDefault="0091721D" w:rsidP="0091721D">
      <w:pPr>
        <w:ind w:firstLine="0"/>
      </w:pPr>
    </w:p>
    <w:p w14:paraId="66F69584" w14:textId="7B80BC9B" w:rsidR="0091721D" w:rsidRDefault="002906F9" w:rsidP="002906F9">
      <w:pPr>
        <w:pStyle w:val="ac"/>
      </w:pPr>
      <w:r w:rsidRPr="002906F9">
        <w:drawing>
          <wp:inline distT="0" distB="0" distL="0" distR="0" wp14:anchorId="1F516DA2" wp14:editId="16D4234B">
            <wp:extent cx="4674904" cy="341996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084" cy="34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5D76" w14:textId="721EABEA" w:rsidR="002906F9" w:rsidRPr="002906F9" w:rsidRDefault="002906F9" w:rsidP="002906F9">
      <w:pPr>
        <w:pStyle w:val="ac"/>
      </w:pPr>
      <w:r>
        <w:t xml:space="preserve">Рисунок </w:t>
      </w:r>
      <w:r w:rsidRPr="00E532FD">
        <w:t>3</w:t>
      </w:r>
      <w:r>
        <w:rPr>
          <w:lang w:val="be-BY"/>
        </w:rPr>
        <w:t xml:space="preserve"> </w:t>
      </w:r>
      <w:r>
        <w:t xml:space="preserve">– Результат </w:t>
      </w:r>
      <w:r w:rsidRPr="00E532FD">
        <w:t>2</w:t>
      </w:r>
      <w:r>
        <w:rPr>
          <w:lang w:val="be-BY"/>
        </w:rPr>
        <w:t xml:space="preserve"> задан</w:t>
      </w:r>
      <w:r>
        <w:t xml:space="preserve">ия </w:t>
      </w:r>
    </w:p>
    <w:p w14:paraId="47CB7822" w14:textId="445ADC3B" w:rsidR="00E532FD" w:rsidRPr="00ED2CC7" w:rsidRDefault="00E532FD" w:rsidP="00E532FD">
      <w:pPr>
        <w:pStyle w:val="2"/>
        <w:numPr>
          <w:ilvl w:val="0"/>
          <w:numId w:val="0"/>
        </w:numPr>
        <w:ind w:left="709"/>
        <w:jc w:val="left"/>
        <w:rPr>
          <w:szCs w:val="28"/>
        </w:rPr>
      </w:pPr>
      <w:r w:rsidRPr="00ED2CC7">
        <w:rPr>
          <w:szCs w:val="28"/>
        </w:rPr>
        <w:lastRenderedPageBreak/>
        <w:t xml:space="preserve">3.3 Дополнительное задание </w:t>
      </w:r>
    </w:p>
    <w:p w14:paraId="09A96477" w14:textId="71D263FF" w:rsidR="002C1425" w:rsidRDefault="00ED2CC7" w:rsidP="002C1425">
      <w:pPr>
        <w:pStyle w:val="ac"/>
        <w:ind w:firstLine="709"/>
        <w:jc w:val="both"/>
        <w:rPr>
          <w:sz w:val="28"/>
          <w:szCs w:val="28"/>
        </w:rPr>
      </w:pPr>
      <w:r w:rsidRPr="00ED2CC7">
        <w:rPr>
          <w:sz w:val="28"/>
          <w:szCs w:val="28"/>
        </w:rPr>
        <w:t xml:space="preserve">В результате выполнения лабораторной работы была составлена программа,  которая </w:t>
      </w:r>
      <w:r w:rsidR="00E532FD" w:rsidRPr="00ED2CC7">
        <w:rPr>
          <w:sz w:val="28"/>
          <w:szCs w:val="28"/>
        </w:rPr>
        <w:t>позволя</w:t>
      </w:r>
      <w:r w:rsidRPr="00ED2CC7">
        <w:rPr>
          <w:sz w:val="28"/>
          <w:szCs w:val="28"/>
        </w:rPr>
        <w:t xml:space="preserve">ет </w:t>
      </w:r>
      <w:r w:rsidR="00E532FD" w:rsidRPr="00ED2CC7">
        <w:rPr>
          <w:sz w:val="28"/>
          <w:szCs w:val="28"/>
        </w:rPr>
        <w:t>осуществить ввод двух цифр и знак</w:t>
      </w:r>
      <w:r w:rsidRPr="00ED2CC7">
        <w:rPr>
          <w:sz w:val="28"/>
          <w:szCs w:val="28"/>
        </w:rPr>
        <w:t xml:space="preserve"> </w:t>
      </w:r>
      <w:r w:rsidR="00E532FD" w:rsidRPr="00ED2CC7">
        <w:rPr>
          <w:sz w:val="28"/>
          <w:szCs w:val="28"/>
        </w:rPr>
        <w:t>арифметической операции</w:t>
      </w:r>
      <w:r w:rsidRPr="00ED2CC7">
        <w:rPr>
          <w:sz w:val="28"/>
          <w:szCs w:val="28"/>
        </w:rPr>
        <w:t>, вычисление в соответствии со знаком.Затем данная программа была транслирована в исходный текст и осуществлен запуск и отладка.</w:t>
      </w:r>
    </w:p>
    <w:p w14:paraId="2F531125" w14:textId="599D6161" w:rsidR="002C1425" w:rsidRPr="002C1425" w:rsidRDefault="002C1425" w:rsidP="002C1425">
      <w:pPr>
        <w:ind w:firstLine="0"/>
      </w:pPr>
      <w:r>
        <w:rPr>
          <w:lang w:val="be-BY"/>
        </w:rPr>
        <w:t>Таблица 4 – Таблица константных значений</w:t>
      </w:r>
      <w:r>
        <w:t xml:space="preserve">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62"/>
        <w:gridCol w:w="4382"/>
      </w:tblGrid>
      <w:tr w:rsidR="002C1425" w:rsidRPr="00C81F4A" w14:paraId="01CA31EC" w14:textId="77777777" w:rsidTr="002C1425">
        <w:trPr>
          <w:trHeight w:val="435"/>
        </w:trPr>
        <w:tc>
          <w:tcPr>
            <w:tcW w:w="2655" w:type="pct"/>
            <w:shd w:val="clear" w:color="auto" w:fill="auto"/>
            <w:vAlign w:val="center"/>
          </w:tcPr>
          <w:p w14:paraId="5A188507" w14:textId="774186D8" w:rsidR="002C1425" w:rsidRPr="00C81F4A" w:rsidRDefault="002C1425" w:rsidP="002C1425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2345" w:type="pct"/>
          </w:tcPr>
          <w:p w14:paraId="1310AD04" w14:textId="7EAB58C6" w:rsidR="002C1425" w:rsidRPr="00C81F4A" w:rsidRDefault="002C1425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2C1425" w:rsidRPr="00B427EE" w14:paraId="2D7AA7CE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5A213940" w14:textId="3C61CCE0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PORT_KEYBOARD_STATUS EQU 0xffe7</w:t>
            </w:r>
          </w:p>
        </w:tc>
        <w:tc>
          <w:tcPr>
            <w:tcW w:w="2345" w:type="pct"/>
          </w:tcPr>
          <w:p w14:paraId="18591B57" w14:textId="0E3C63B0" w:rsidR="002C1425" w:rsidRPr="00DD6BE1" w:rsidRDefault="00DA7F0F" w:rsidP="0089772A">
            <w:pPr>
              <w:ind w:firstLine="0"/>
              <w:jc w:val="center"/>
            </w:pPr>
            <w:r>
              <w:t>Порт</w:t>
            </w:r>
            <w:r w:rsidRPr="00DA7F0F">
              <w:rPr>
                <w:lang w:val="en-US"/>
              </w:rPr>
              <w:t xml:space="preserve"> </w:t>
            </w:r>
            <w:proofErr w:type="spellStart"/>
            <w:r w:rsidR="00DD6BE1">
              <w:t>сотсояния</w:t>
            </w:r>
            <w:proofErr w:type="spellEnd"/>
            <w:r w:rsidR="00DD6BE1">
              <w:t xml:space="preserve"> клавиатуры</w:t>
            </w:r>
          </w:p>
        </w:tc>
      </w:tr>
      <w:tr w:rsidR="002C1425" w:rsidRPr="00DD6BE1" w14:paraId="7C73A970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6AEE00C7" w14:textId="4D6BB193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PORT_KEYBOARD_DATA EQU 0xffe8</w:t>
            </w:r>
          </w:p>
        </w:tc>
        <w:tc>
          <w:tcPr>
            <w:tcW w:w="2345" w:type="pct"/>
          </w:tcPr>
          <w:p w14:paraId="47A0BCB1" w14:textId="53D8229E" w:rsidR="002C1425" w:rsidRPr="00DA7F0F" w:rsidRDefault="00DA7F0F" w:rsidP="00DD6BE1">
            <w:pPr>
              <w:ind w:firstLine="0"/>
              <w:jc w:val="center"/>
            </w:pPr>
            <w:r>
              <w:t>Порт</w:t>
            </w:r>
            <w:r w:rsidR="00DD6BE1">
              <w:t xml:space="preserve"> </w:t>
            </w:r>
            <w:r>
              <w:t>клавиатуры</w:t>
            </w:r>
            <w:r w:rsidR="00DD6BE1">
              <w:t xml:space="preserve"> (ч</w:t>
            </w:r>
            <w:r w:rsidR="00DD6BE1" w:rsidRPr="00DD6BE1">
              <w:t>тение/запись</w:t>
            </w:r>
            <w:r w:rsidR="00DD6BE1">
              <w:t>)</w:t>
            </w:r>
          </w:p>
        </w:tc>
      </w:tr>
      <w:tr w:rsidR="002C1425" w:rsidRPr="00B427EE" w14:paraId="3DE230D2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7C383767" w14:textId="3B680367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PORT_LED_DISPLAY EQU 0xfff8</w:t>
            </w:r>
          </w:p>
        </w:tc>
        <w:tc>
          <w:tcPr>
            <w:tcW w:w="2345" w:type="pct"/>
          </w:tcPr>
          <w:p w14:paraId="13B2653A" w14:textId="080896E9" w:rsidR="002C1425" w:rsidRPr="00DA7F0F" w:rsidRDefault="00DD6BE1" w:rsidP="0089772A">
            <w:pPr>
              <w:ind w:firstLine="0"/>
              <w:jc w:val="center"/>
            </w:pPr>
            <w:r>
              <w:t>П</w:t>
            </w:r>
            <w:r w:rsidR="00DA7F0F">
              <w:t>орт</w:t>
            </w:r>
            <w:r>
              <w:t xml:space="preserve"> светодиода</w:t>
            </w:r>
          </w:p>
        </w:tc>
      </w:tr>
      <w:tr w:rsidR="002C1425" w:rsidRPr="00B427EE" w14:paraId="0274669E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656B6E76" w14:textId="597E06BA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PORT_INDICATOR</w:t>
            </w:r>
            <w:r>
              <w:t xml:space="preserve"> </w:t>
            </w:r>
            <w:r w:rsidRPr="002C1425">
              <w:rPr>
                <w:lang w:val="en-US"/>
              </w:rPr>
              <w:t>EQU 0xfff9</w:t>
            </w:r>
          </w:p>
        </w:tc>
        <w:tc>
          <w:tcPr>
            <w:tcW w:w="2345" w:type="pct"/>
          </w:tcPr>
          <w:p w14:paraId="65798872" w14:textId="5E97208F" w:rsidR="002C1425" w:rsidRPr="00ED2CC7" w:rsidRDefault="00DD6BE1" w:rsidP="0089772A">
            <w:pPr>
              <w:ind w:firstLine="0"/>
              <w:jc w:val="center"/>
              <w:rPr>
                <w:lang w:val="en-US"/>
              </w:rPr>
            </w:pPr>
            <w:r>
              <w:t>Порт индикатора</w:t>
            </w:r>
          </w:p>
        </w:tc>
      </w:tr>
      <w:tr w:rsidR="002C1425" w:rsidRPr="00B427EE" w14:paraId="1AA70870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614D0870" w14:textId="73D6EEEC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CMD_READ_KEYBOARD EQU 0x40</w:t>
            </w:r>
          </w:p>
        </w:tc>
        <w:tc>
          <w:tcPr>
            <w:tcW w:w="2345" w:type="pct"/>
          </w:tcPr>
          <w:p w14:paraId="6349A0B4" w14:textId="5B514523" w:rsidR="002C1425" w:rsidRPr="00DD6BE1" w:rsidRDefault="00DD6BE1" w:rsidP="0089772A">
            <w:pPr>
              <w:ind w:firstLine="0"/>
              <w:jc w:val="center"/>
            </w:pPr>
            <w:r>
              <w:t>Чтение</w:t>
            </w:r>
          </w:p>
        </w:tc>
      </w:tr>
      <w:tr w:rsidR="002C1425" w:rsidRPr="00B427EE" w14:paraId="7AB06D25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2C73BD23" w14:textId="07FB7CB0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CMD_WRITE_DISPLAY EQU 0x90</w:t>
            </w:r>
          </w:p>
        </w:tc>
        <w:tc>
          <w:tcPr>
            <w:tcW w:w="2345" w:type="pct"/>
          </w:tcPr>
          <w:p w14:paraId="6F2BB44A" w14:textId="2B7BA60F" w:rsidR="002C1425" w:rsidRPr="00DD6BE1" w:rsidRDefault="00DD6BE1" w:rsidP="0089772A">
            <w:pPr>
              <w:ind w:firstLine="0"/>
              <w:jc w:val="center"/>
            </w:pPr>
            <w:r>
              <w:t>Запись</w:t>
            </w:r>
          </w:p>
        </w:tc>
      </w:tr>
      <w:tr w:rsidR="002C1425" w:rsidRPr="00B427EE" w14:paraId="3BB69B59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1FC1D714" w14:textId="75686834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ASCII_ZERO</w:t>
            </w:r>
            <w:r>
              <w:t xml:space="preserve"> </w:t>
            </w:r>
            <w:r w:rsidRPr="002C1425">
              <w:rPr>
                <w:lang w:val="en-US"/>
              </w:rPr>
              <w:t>EQU 0x30</w:t>
            </w:r>
          </w:p>
        </w:tc>
        <w:tc>
          <w:tcPr>
            <w:tcW w:w="2345" w:type="pct"/>
          </w:tcPr>
          <w:p w14:paraId="6A64E51E" w14:textId="161BE91C" w:rsidR="002C1425" w:rsidRPr="002C1425" w:rsidRDefault="00DA7F0F" w:rsidP="0089772A">
            <w:pPr>
              <w:ind w:firstLine="0"/>
              <w:jc w:val="center"/>
            </w:pPr>
            <w:proofErr w:type="spellStart"/>
            <w:r>
              <w:t>Аски</w:t>
            </w:r>
            <w:proofErr w:type="spellEnd"/>
            <w:r>
              <w:t xml:space="preserve"> код </w:t>
            </w:r>
            <w:r w:rsidR="002C1425">
              <w:t>0</w:t>
            </w:r>
          </w:p>
        </w:tc>
      </w:tr>
      <w:tr w:rsidR="002C1425" w:rsidRPr="00B427EE" w14:paraId="062E33F2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67726AF0" w14:textId="55D28501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ASCII_ONE EQU 0x31</w:t>
            </w:r>
          </w:p>
        </w:tc>
        <w:tc>
          <w:tcPr>
            <w:tcW w:w="2345" w:type="pct"/>
          </w:tcPr>
          <w:p w14:paraId="2B7D6F93" w14:textId="41C262A6" w:rsidR="002C1425" w:rsidRPr="002C1425" w:rsidRDefault="00DA7F0F" w:rsidP="0089772A">
            <w:pPr>
              <w:ind w:firstLine="0"/>
              <w:jc w:val="center"/>
            </w:pPr>
            <w:proofErr w:type="spellStart"/>
            <w:r>
              <w:t>Аски</w:t>
            </w:r>
            <w:proofErr w:type="spellEnd"/>
            <w:r>
              <w:t xml:space="preserve"> код </w:t>
            </w:r>
            <w:r w:rsidR="002C1425">
              <w:t>1</w:t>
            </w:r>
          </w:p>
        </w:tc>
      </w:tr>
      <w:tr w:rsidR="002C1425" w:rsidRPr="00B427EE" w14:paraId="77CD6FFF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358B80B7" w14:textId="1EE21EA5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ASCII_NINE EQU 0x39</w:t>
            </w:r>
          </w:p>
        </w:tc>
        <w:tc>
          <w:tcPr>
            <w:tcW w:w="2345" w:type="pct"/>
          </w:tcPr>
          <w:p w14:paraId="43D5AFFE" w14:textId="594F5B8F" w:rsidR="002C1425" w:rsidRPr="002C1425" w:rsidRDefault="00DA7F0F" w:rsidP="0089772A">
            <w:pPr>
              <w:ind w:firstLine="0"/>
              <w:jc w:val="center"/>
            </w:pPr>
            <w:proofErr w:type="spellStart"/>
            <w:r>
              <w:t>Аски</w:t>
            </w:r>
            <w:proofErr w:type="spellEnd"/>
            <w:r>
              <w:t xml:space="preserve"> код </w:t>
            </w:r>
            <w:r w:rsidR="002C1425">
              <w:t>9</w:t>
            </w:r>
          </w:p>
        </w:tc>
      </w:tr>
      <w:tr w:rsidR="002C1425" w:rsidRPr="00B427EE" w14:paraId="1A94A881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70AE618D" w14:textId="79C5A621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ASCII_A</w:t>
            </w:r>
            <w:r>
              <w:t xml:space="preserve"> </w:t>
            </w:r>
            <w:r w:rsidRPr="002C1425">
              <w:rPr>
                <w:lang w:val="en-US"/>
              </w:rPr>
              <w:t>EQU 0x41</w:t>
            </w:r>
          </w:p>
        </w:tc>
        <w:tc>
          <w:tcPr>
            <w:tcW w:w="2345" w:type="pct"/>
          </w:tcPr>
          <w:p w14:paraId="6CE14EB0" w14:textId="5478744F" w:rsidR="002C1425" w:rsidRPr="00DA7F0F" w:rsidRDefault="00DA7F0F" w:rsidP="0089772A">
            <w:pPr>
              <w:ind w:firstLine="0"/>
              <w:jc w:val="center"/>
            </w:pPr>
            <w:proofErr w:type="spellStart"/>
            <w:r>
              <w:t>Аски</w:t>
            </w:r>
            <w:proofErr w:type="spellEnd"/>
            <w:r>
              <w:t xml:space="preserve"> код А</w:t>
            </w:r>
          </w:p>
        </w:tc>
      </w:tr>
      <w:tr w:rsidR="002C1425" w:rsidRPr="00B427EE" w14:paraId="6F124F4A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54112C5C" w14:textId="13C85766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ASCII_MINUS EQU 0x2D</w:t>
            </w:r>
          </w:p>
        </w:tc>
        <w:tc>
          <w:tcPr>
            <w:tcW w:w="2345" w:type="pct"/>
          </w:tcPr>
          <w:p w14:paraId="31DFBAE9" w14:textId="2C12E21A" w:rsidR="002C1425" w:rsidRPr="00DA7F0F" w:rsidRDefault="00DA7F0F" w:rsidP="0089772A">
            <w:pPr>
              <w:ind w:firstLine="0"/>
              <w:jc w:val="center"/>
            </w:pPr>
            <w:proofErr w:type="spellStart"/>
            <w:r>
              <w:t>Аски</w:t>
            </w:r>
            <w:proofErr w:type="spellEnd"/>
            <w:r>
              <w:t xml:space="preserve"> код -</w:t>
            </w:r>
          </w:p>
        </w:tc>
      </w:tr>
      <w:tr w:rsidR="002C1425" w:rsidRPr="00B427EE" w14:paraId="30B5784D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2C78B123" w14:textId="1F95E2D3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ASCII_SLASH EQU 0x2F</w:t>
            </w:r>
          </w:p>
        </w:tc>
        <w:tc>
          <w:tcPr>
            <w:tcW w:w="2345" w:type="pct"/>
          </w:tcPr>
          <w:p w14:paraId="2D304AE2" w14:textId="73EBA280" w:rsidR="002C1425" w:rsidRPr="00DA7F0F" w:rsidRDefault="00DA7F0F" w:rsidP="0089772A">
            <w:pPr>
              <w:ind w:firstLine="0"/>
              <w:jc w:val="center"/>
            </w:pPr>
            <w:proofErr w:type="spellStart"/>
            <w:r w:rsidRPr="00DA7F0F">
              <w:t>Аски</w:t>
            </w:r>
            <w:proofErr w:type="spellEnd"/>
            <w:r w:rsidRPr="00DA7F0F">
              <w:t xml:space="preserve"> код </w:t>
            </w:r>
            <w:r>
              <w:t>/</w:t>
            </w:r>
          </w:p>
        </w:tc>
      </w:tr>
      <w:tr w:rsidR="002C1425" w:rsidRPr="00B427EE" w14:paraId="3DA386E3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74C893AF" w14:textId="44872989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PLUS_INDICATOR_POSITION EQU 1</w:t>
            </w:r>
          </w:p>
        </w:tc>
        <w:tc>
          <w:tcPr>
            <w:tcW w:w="2345" w:type="pct"/>
          </w:tcPr>
          <w:p w14:paraId="4DD69F21" w14:textId="17901590" w:rsidR="002C1425" w:rsidRPr="00DA7F0F" w:rsidRDefault="00DA7F0F" w:rsidP="0089772A">
            <w:pPr>
              <w:ind w:firstLine="0"/>
              <w:jc w:val="center"/>
            </w:pPr>
            <w:r>
              <w:t>Индикатор знака +</w:t>
            </w:r>
          </w:p>
        </w:tc>
      </w:tr>
      <w:tr w:rsidR="002C1425" w:rsidRPr="00B427EE" w14:paraId="7B0A2F10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563BD9C1" w14:textId="74735D98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MINUS_INDICATOR_POSITION EQU 2</w:t>
            </w:r>
          </w:p>
        </w:tc>
        <w:tc>
          <w:tcPr>
            <w:tcW w:w="2345" w:type="pct"/>
          </w:tcPr>
          <w:p w14:paraId="511DB088" w14:textId="70DC27BB" w:rsidR="002C1425" w:rsidRPr="00BD1517" w:rsidRDefault="00DA7F0F" w:rsidP="0089772A">
            <w:pPr>
              <w:ind w:firstLine="0"/>
              <w:jc w:val="center"/>
              <w:rPr>
                <w:lang w:val="en-US"/>
              </w:rPr>
            </w:pPr>
            <w:r>
              <w:t xml:space="preserve">Индикатор знака </w:t>
            </w:r>
            <w:r w:rsidR="00BD1517">
              <w:rPr>
                <w:lang w:val="en-US"/>
              </w:rPr>
              <w:t>-</w:t>
            </w:r>
          </w:p>
        </w:tc>
      </w:tr>
      <w:tr w:rsidR="002C1425" w:rsidRPr="00B427EE" w14:paraId="1105E6D7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704D260A" w14:textId="7A5AE8D1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SCREEN_ELEMENTS_COUNT EQU 8</w:t>
            </w:r>
          </w:p>
        </w:tc>
        <w:tc>
          <w:tcPr>
            <w:tcW w:w="2345" w:type="pct"/>
          </w:tcPr>
          <w:p w14:paraId="5AB947D7" w14:textId="77777777" w:rsidR="002C1425" w:rsidRPr="00ED2CC7" w:rsidRDefault="002C1425" w:rsidP="0089772A">
            <w:pPr>
              <w:ind w:firstLine="0"/>
              <w:jc w:val="center"/>
              <w:rPr>
                <w:lang w:val="en-US"/>
              </w:rPr>
            </w:pPr>
          </w:p>
        </w:tc>
      </w:tr>
    </w:tbl>
    <w:p w14:paraId="753AF00F" w14:textId="77777777" w:rsidR="00DD6BE1" w:rsidRDefault="00DD6BE1" w:rsidP="00ED2CC7">
      <w:pPr>
        <w:ind w:firstLine="0"/>
        <w:rPr>
          <w:lang w:val="be-BY"/>
        </w:rPr>
      </w:pPr>
    </w:p>
    <w:p w14:paraId="29F93567" w14:textId="419E6950" w:rsidR="00ED2CC7" w:rsidRPr="0091721D" w:rsidRDefault="00ED2CC7" w:rsidP="00ED2CC7">
      <w:pPr>
        <w:ind w:firstLine="0"/>
      </w:pPr>
      <w:r>
        <w:rPr>
          <w:lang w:val="be-BY"/>
        </w:rPr>
        <w:t xml:space="preserve">Таблица </w:t>
      </w:r>
      <w:r w:rsidR="002C1425">
        <w:rPr>
          <w:lang w:val="be-BY"/>
        </w:rPr>
        <w:t>5</w:t>
      </w:r>
      <w:r>
        <w:rPr>
          <w:lang w:val="be-BY"/>
        </w:rPr>
        <w:t xml:space="preserve"> – Таблица кодов программы дополнительного задания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5"/>
        <w:gridCol w:w="1549"/>
        <w:gridCol w:w="2441"/>
        <w:gridCol w:w="4089"/>
      </w:tblGrid>
      <w:tr w:rsidR="00ED2CC7" w14:paraId="75908601" w14:textId="77777777" w:rsidTr="00DD6BE1">
        <w:trPr>
          <w:trHeight w:val="435"/>
        </w:trPr>
        <w:tc>
          <w:tcPr>
            <w:tcW w:w="677" w:type="pct"/>
            <w:shd w:val="clear" w:color="auto" w:fill="auto"/>
            <w:vAlign w:val="center"/>
          </w:tcPr>
          <w:p w14:paraId="588268D6" w14:textId="77777777" w:rsidR="00ED2CC7" w:rsidRPr="00C81F4A" w:rsidRDefault="00ED2CC7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29" w:type="pct"/>
          </w:tcPr>
          <w:p w14:paraId="1DFCD155" w14:textId="77777777" w:rsidR="00ED2CC7" w:rsidRPr="00C81F4A" w:rsidRDefault="00ED2CC7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306" w:type="pct"/>
          </w:tcPr>
          <w:p w14:paraId="06F75976" w14:textId="77777777" w:rsidR="00ED2CC7" w:rsidRPr="00C81F4A" w:rsidRDefault="00ED2CC7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88" w:type="pct"/>
            <w:shd w:val="clear" w:color="auto" w:fill="auto"/>
            <w:vAlign w:val="center"/>
          </w:tcPr>
          <w:p w14:paraId="5A2FC474" w14:textId="77777777" w:rsidR="00ED2CC7" w:rsidRPr="00C81F4A" w:rsidRDefault="00ED2CC7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ED2CC7" w:rsidRPr="00C10A82" w14:paraId="435ACADF" w14:textId="77777777" w:rsidTr="00DD6BE1">
        <w:trPr>
          <w:trHeight w:val="450"/>
        </w:trPr>
        <w:tc>
          <w:tcPr>
            <w:tcW w:w="677" w:type="pct"/>
            <w:shd w:val="clear" w:color="auto" w:fill="auto"/>
            <w:vAlign w:val="center"/>
          </w:tcPr>
          <w:p w14:paraId="4471DBD5" w14:textId="77777777" w:rsidR="00ED2CC7" w:rsidRPr="00C10A82" w:rsidRDefault="00ED2CC7" w:rsidP="0089772A">
            <w:pPr>
              <w:ind w:firstLine="0"/>
              <w:jc w:val="center"/>
            </w:pPr>
            <w:r>
              <w:t>0100</w:t>
            </w:r>
          </w:p>
        </w:tc>
        <w:tc>
          <w:tcPr>
            <w:tcW w:w="829" w:type="pct"/>
          </w:tcPr>
          <w:p w14:paraId="5F0B63CD" w14:textId="77777777" w:rsidR="00ED2CC7" w:rsidRPr="00B427EE" w:rsidRDefault="00ED2CC7" w:rsidP="0089772A">
            <w:pPr>
              <w:ind w:firstLine="0"/>
              <w:rPr>
                <w:lang w:val="en-US"/>
              </w:rPr>
            </w:pPr>
          </w:p>
        </w:tc>
        <w:tc>
          <w:tcPr>
            <w:tcW w:w="1306" w:type="pct"/>
          </w:tcPr>
          <w:p w14:paraId="53009F1D" w14:textId="485D15C0" w:rsidR="00ED2CC7" w:rsidRPr="00C81F4A" w:rsidRDefault="00ED2CC7" w:rsidP="0089772A">
            <w:pPr>
              <w:ind w:firstLine="0"/>
              <w:jc w:val="center"/>
              <w:rPr>
                <w:lang w:val="en-US"/>
              </w:rPr>
            </w:pPr>
            <w:r w:rsidRPr="00ED2CC7">
              <w:rPr>
                <w:lang w:val="en-US"/>
              </w:rPr>
              <w:t>start:</w:t>
            </w:r>
          </w:p>
        </w:tc>
        <w:tc>
          <w:tcPr>
            <w:tcW w:w="2188" w:type="pct"/>
            <w:shd w:val="clear" w:color="auto" w:fill="auto"/>
            <w:vAlign w:val="center"/>
          </w:tcPr>
          <w:p w14:paraId="59E50E19" w14:textId="77777777" w:rsidR="00ED2CC7" w:rsidRPr="00B427EE" w:rsidRDefault="00ED2CC7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ED2CC7" w:rsidRPr="00C10A82" w14:paraId="1E2F9177" w14:textId="77777777" w:rsidTr="00DD6BE1">
        <w:trPr>
          <w:trHeight w:val="435"/>
        </w:trPr>
        <w:tc>
          <w:tcPr>
            <w:tcW w:w="677" w:type="pct"/>
            <w:shd w:val="clear" w:color="auto" w:fill="auto"/>
            <w:vAlign w:val="center"/>
          </w:tcPr>
          <w:p w14:paraId="0D25952C" w14:textId="77777777" w:rsidR="00ED2CC7" w:rsidRPr="00C81F4A" w:rsidRDefault="00ED2CC7" w:rsidP="0089772A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100</w:t>
            </w:r>
          </w:p>
        </w:tc>
        <w:tc>
          <w:tcPr>
            <w:tcW w:w="829" w:type="pct"/>
          </w:tcPr>
          <w:p w14:paraId="75D86963" w14:textId="656FF9D4" w:rsidR="00ED2CC7" w:rsidRPr="00B427EE" w:rsidRDefault="00ED2CC7" w:rsidP="0089772A">
            <w:pPr>
              <w:ind w:firstLine="0"/>
              <w:jc w:val="center"/>
              <w:rPr>
                <w:lang w:val="en-US"/>
              </w:rPr>
            </w:pPr>
            <w:r w:rsidRPr="00ED2CC7">
              <w:rPr>
                <w:lang w:val="en-US"/>
              </w:rPr>
              <w:t>33 DB</w:t>
            </w:r>
          </w:p>
        </w:tc>
        <w:tc>
          <w:tcPr>
            <w:tcW w:w="1306" w:type="pct"/>
          </w:tcPr>
          <w:p w14:paraId="0A4FE1D8" w14:textId="366DFC36" w:rsidR="00ED2CC7" w:rsidRPr="00B427EE" w:rsidRDefault="00ED2CC7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ED2CC7">
              <w:rPr>
                <w:lang w:val="en-US"/>
              </w:rPr>
              <w:t>xor</w:t>
            </w:r>
            <w:proofErr w:type="spellEnd"/>
            <w:r w:rsidRPr="00ED2CC7">
              <w:rPr>
                <w:lang w:val="en-US"/>
              </w:rPr>
              <w:t xml:space="preserve"> bx, bx</w:t>
            </w:r>
          </w:p>
        </w:tc>
        <w:tc>
          <w:tcPr>
            <w:tcW w:w="2188" w:type="pct"/>
            <w:shd w:val="clear" w:color="auto" w:fill="auto"/>
            <w:vAlign w:val="center"/>
          </w:tcPr>
          <w:p w14:paraId="3597DE15" w14:textId="2DD84BA0" w:rsidR="00ED2CC7" w:rsidRPr="00ED2CC7" w:rsidRDefault="00BD1517" w:rsidP="0089772A">
            <w:pPr>
              <w:ind w:firstLine="0"/>
              <w:jc w:val="center"/>
              <w:rPr>
                <w:lang w:val="be-BY"/>
              </w:rPr>
            </w:pPr>
            <w:r w:rsidRPr="00BD1517">
              <w:rPr>
                <w:lang w:val="be-BY"/>
              </w:rPr>
              <w:t>Обнуление регистра BX</w:t>
            </w:r>
          </w:p>
        </w:tc>
      </w:tr>
      <w:tr w:rsidR="00ED2CC7" w:rsidRPr="00C10A82" w14:paraId="39E75CF3" w14:textId="77777777" w:rsidTr="00DD6BE1">
        <w:trPr>
          <w:trHeight w:val="450"/>
        </w:trPr>
        <w:tc>
          <w:tcPr>
            <w:tcW w:w="677" w:type="pct"/>
            <w:shd w:val="clear" w:color="auto" w:fill="auto"/>
            <w:vAlign w:val="center"/>
          </w:tcPr>
          <w:p w14:paraId="21EC40CC" w14:textId="044DC635" w:rsidR="00ED2CC7" w:rsidRPr="00C81F4A" w:rsidRDefault="002C1425" w:rsidP="0089772A">
            <w:pPr>
              <w:ind w:firstLine="0"/>
              <w:jc w:val="center"/>
              <w:rPr>
                <w:lang w:val="en-US"/>
              </w:rPr>
            </w:pPr>
            <w:r w:rsidRPr="002C1425">
              <w:rPr>
                <w:lang w:val="en-US"/>
              </w:rPr>
              <w:t>0102</w:t>
            </w:r>
          </w:p>
        </w:tc>
        <w:tc>
          <w:tcPr>
            <w:tcW w:w="829" w:type="pct"/>
          </w:tcPr>
          <w:p w14:paraId="7F7E9F48" w14:textId="6D03827D" w:rsidR="00ED2CC7" w:rsidRPr="00B427EE" w:rsidRDefault="00ED2CC7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306" w:type="pct"/>
          </w:tcPr>
          <w:p w14:paraId="37B190CE" w14:textId="350A73A6" w:rsidR="00ED2CC7" w:rsidRPr="00B427EE" w:rsidRDefault="002C1425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2C1425">
              <w:rPr>
                <w:lang w:val="en-US"/>
              </w:rPr>
              <w:t>choose_operation</w:t>
            </w:r>
            <w:proofErr w:type="spellEnd"/>
            <w:r w:rsidRPr="002C1425">
              <w:rPr>
                <w:lang w:val="en-US"/>
              </w:rPr>
              <w:t>:</w:t>
            </w:r>
          </w:p>
        </w:tc>
        <w:tc>
          <w:tcPr>
            <w:tcW w:w="2188" w:type="pct"/>
            <w:vMerge w:val="restart"/>
            <w:shd w:val="clear" w:color="auto" w:fill="auto"/>
            <w:vAlign w:val="center"/>
          </w:tcPr>
          <w:p w14:paraId="320D0E39" w14:textId="3AB1F7C9" w:rsidR="00ED2CC7" w:rsidRPr="00781671" w:rsidRDefault="00ED2CC7" w:rsidP="0089772A">
            <w:pPr>
              <w:ind w:firstLine="0"/>
              <w:jc w:val="center"/>
            </w:pPr>
          </w:p>
        </w:tc>
      </w:tr>
      <w:tr w:rsidR="002C1425" w:rsidRPr="00C10A82" w14:paraId="493DA41F" w14:textId="77777777" w:rsidTr="00DD6BE1">
        <w:trPr>
          <w:trHeight w:val="450"/>
        </w:trPr>
        <w:tc>
          <w:tcPr>
            <w:tcW w:w="677" w:type="pct"/>
            <w:shd w:val="clear" w:color="auto" w:fill="auto"/>
            <w:vAlign w:val="center"/>
          </w:tcPr>
          <w:p w14:paraId="65C737A3" w14:textId="433BE86A" w:rsidR="002C1425" w:rsidRPr="002C1425" w:rsidRDefault="002C1425" w:rsidP="0089772A">
            <w:pPr>
              <w:ind w:firstLine="0"/>
              <w:jc w:val="center"/>
              <w:rPr>
                <w:lang w:val="en-US"/>
              </w:rPr>
            </w:pPr>
            <w:r w:rsidRPr="002C1425">
              <w:rPr>
                <w:lang w:val="en-US"/>
              </w:rPr>
              <w:t>0102</w:t>
            </w:r>
          </w:p>
        </w:tc>
        <w:tc>
          <w:tcPr>
            <w:tcW w:w="829" w:type="pct"/>
          </w:tcPr>
          <w:p w14:paraId="26AE590F" w14:textId="6564E030" w:rsidR="002C1425" w:rsidRPr="00B427EE" w:rsidRDefault="002C1425" w:rsidP="0089772A">
            <w:pPr>
              <w:ind w:firstLine="0"/>
              <w:jc w:val="center"/>
              <w:rPr>
                <w:lang w:val="en-US"/>
              </w:rPr>
            </w:pPr>
            <w:r w:rsidRPr="002C1425">
              <w:rPr>
                <w:lang w:val="en-US"/>
              </w:rPr>
              <w:t>BA F9 FF</w:t>
            </w:r>
          </w:p>
        </w:tc>
        <w:tc>
          <w:tcPr>
            <w:tcW w:w="1306" w:type="pct"/>
          </w:tcPr>
          <w:p w14:paraId="099B5D0F" w14:textId="35699333" w:rsidR="002C1425" w:rsidRPr="002C1425" w:rsidRDefault="002C1425" w:rsidP="0089772A">
            <w:pPr>
              <w:ind w:firstLine="0"/>
              <w:jc w:val="center"/>
              <w:rPr>
                <w:lang w:val="en-US"/>
              </w:rPr>
            </w:pPr>
            <w:r w:rsidRPr="002C1425">
              <w:rPr>
                <w:lang w:val="en-US"/>
              </w:rPr>
              <w:t>mov dx, PORT_INDICATOR</w:t>
            </w:r>
          </w:p>
        </w:tc>
        <w:tc>
          <w:tcPr>
            <w:tcW w:w="2188" w:type="pct"/>
            <w:shd w:val="clear" w:color="auto" w:fill="auto"/>
            <w:vAlign w:val="center"/>
          </w:tcPr>
          <w:p w14:paraId="284DBC4D" w14:textId="296355A9" w:rsidR="002C1425" w:rsidRPr="00781671" w:rsidRDefault="00044149" w:rsidP="0089772A">
            <w:pPr>
              <w:ind w:firstLine="0"/>
              <w:jc w:val="center"/>
            </w:pPr>
            <w:r w:rsidRPr="00044149">
              <w:t>Загружаем порт индикатора</w:t>
            </w:r>
          </w:p>
        </w:tc>
      </w:tr>
      <w:tr w:rsidR="002C1425" w:rsidRPr="00C10A82" w14:paraId="71A01312" w14:textId="77777777" w:rsidTr="00DD6BE1">
        <w:trPr>
          <w:trHeight w:val="450"/>
        </w:trPr>
        <w:tc>
          <w:tcPr>
            <w:tcW w:w="677" w:type="pct"/>
            <w:shd w:val="clear" w:color="auto" w:fill="auto"/>
            <w:vAlign w:val="center"/>
          </w:tcPr>
          <w:p w14:paraId="29A3B32A" w14:textId="1F6C1F27" w:rsidR="002C1425" w:rsidRPr="002C1425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0105</w:t>
            </w:r>
          </w:p>
        </w:tc>
        <w:tc>
          <w:tcPr>
            <w:tcW w:w="829" w:type="pct"/>
          </w:tcPr>
          <w:p w14:paraId="081D1B77" w14:textId="0AC2099B" w:rsidR="002C1425" w:rsidRPr="00B427EE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EC</w:t>
            </w:r>
          </w:p>
        </w:tc>
        <w:tc>
          <w:tcPr>
            <w:tcW w:w="1306" w:type="pct"/>
          </w:tcPr>
          <w:p w14:paraId="5FB36976" w14:textId="7A160981" w:rsidR="002C1425" w:rsidRPr="002C1425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 xml:space="preserve">in </w:t>
            </w:r>
            <w:proofErr w:type="spellStart"/>
            <w:r w:rsidRPr="00DD6BE1">
              <w:rPr>
                <w:lang w:val="en-US"/>
              </w:rPr>
              <w:t>al</w:t>
            </w:r>
            <w:proofErr w:type="spellEnd"/>
            <w:r w:rsidRPr="00DD6BE1">
              <w:rPr>
                <w:lang w:val="en-US"/>
              </w:rPr>
              <w:t>, dx</w:t>
            </w:r>
          </w:p>
        </w:tc>
        <w:tc>
          <w:tcPr>
            <w:tcW w:w="2188" w:type="pct"/>
            <w:shd w:val="clear" w:color="auto" w:fill="auto"/>
            <w:vAlign w:val="center"/>
          </w:tcPr>
          <w:p w14:paraId="00E1CDC8" w14:textId="6D54B561" w:rsidR="002C1425" w:rsidRPr="00781671" w:rsidRDefault="00044149" w:rsidP="0089772A">
            <w:pPr>
              <w:ind w:firstLine="0"/>
              <w:jc w:val="center"/>
            </w:pPr>
            <w:r w:rsidRPr="00044149">
              <w:t>Считываем состояние индикатора</w:t>
            </w:r>
          </w:p>
        </w:tc>
      </w:tr>
    </w:tbl>
    <w:p w14:paraId="43A8E35B" w14:textId="77777777" w:rsidR="00DD6BE1" w:rsidRDefault="00DD6BE1" w:rsidP="00DD6BE1">
      <w:pPr>
        <w:ind w:firstLine="0"/>
      </w:pPr>
    </w:p>
    <w:p w14:paraId="457E0B06" w14:textId="0D311E32" w:rsidR="00DD6BE1" w:rsidRPr="00B427EE" w:rsidRDefault="00DD6BE1" w:rsidP="00DD6BE1">
      <w:pPr>
        <w:ind w:firstLine="0"/>
      </w:pPr>
      <w:r>
        <w:lastRenderedPageBreak/>
        <w:t xml:space="preserve">Продолжение </w:t>
      </w:r>
      <w:r>
        <w:rPr>
          <w:lang w:val="be-BY"/>
        </w:rPr>
        <w:t xml:space="preserve">Таблица 5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418"/>
        <w:gridCol w:w="3967"/>
        <w:gridCol w:w="2966"/>
      </w:tblGrid>
      <w:tr w:rsidR="00DD6BE1" w14:paraId="6EFD9DC5" w14:textId="77777777" w:rsidTr="00803852">
        <w:trPr>
          <w:trHeight w:val="435"/>
        </w:trPr>
        <w:tc>
          <w:tcPr>
            <w:tcW w:w="531" w:type="pct"/>
            <w:shd w:val="clear" w:color="auto" w:fill="auto"/>
            <w:vAlign w:val="center"/>
          </w:tcPr>
          <w:p w14:paraId="0F79B74E" w14:textId="77777777" w:rsidR="00DD6BE1" w:rsidRPr="00C81F4A" w:rsidRDefault="00DD6BE1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759" w:type="pct"/>
          </w:tcPr>
          <w:p w14:paraId="4B79E1CF" w14:textId="77777777" w:rsidR="00DD6BE1" w:rsidRPr="00C81F4A" w:rsidRDefault="00DD6BE1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2123" w:type="pct"/>
          </w:tcPr>
          <w:p w14:paraId="1DD89E10" w14:textId="77777777" w:rsidR="00DD6BE1" w:rsidRPr="00C81F4A" w:rsidRDefault="00DD6BE1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1A3499D1" w14:textId="77777777" w:rsidR="00DD6BE1" w:rsidRPr="00C81F4A" w:rsidRDefault="00DD6BE1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DD6BE1" w:rsidRPr="00BD1517" w14:paraId="31CF9D5B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29A8D46" w14:textId="31281B9F" w:rsidR="00DD6BE1" w:rsidRPr="002906F9" w:rsidRDefault="00DD6BE1" w:rsidP="0089772A">
            <w:pPr>
              <w:ind w:firstLine="0"/>
              <w:jc w:val="center"/>
            </w:pPr>
            <w:r w:rsidRPr="00DD6BE1">
              <w:rPr>
                <w:lang w:val="en-US"/>
              </w:rPr>
              <w:t>0106</w:t>
            </w:r>
          </w:p>
        </w:tc>
        <w:tc>
          <w:tcPr>
            <w:tcW w:w="759" w:type="pct"/>
          </w:tcPr>
          <w:p w14:paraId="4E2A6FE6" w14:textId="2665961D" w:rsidR="00DD6BE1" w:rsidRPr="002906F9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3C 01</w:t>
            </w:r>
          </w:p>
        </w:tc>
        <w:tc>
          <w:tcPr>
            <w:tcW w:w="2123" w:type="pct"/>
          </w:tcPr>
          <w:p w14:paraId="4D13B09B" w14:textId="398055E1" w:rsidR="00DD6BE1" w:rsidRPr="002906F9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cmp</w:t>
            </w:r>
            <w:proofErr w:type="spellEnd"/>
            <w:r w:rsidRPr="00DD6BE1">
              <w:rPr>
                <w:lang w:val="en-US"/>
              </w:rPr>
              <w:t xml:space="preserve"> al, PLUS_INDICATOR_POSITION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076B1349" w14:textId="4A01DDEE" w:rsidR="00DD6BE1" w:rsidRPr="00DD6BE1" w:rsidRDefault="00044149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44149">
              <w:rPr>
                <w:lang w:val="en-US"/>
              </w:rPr>
              <w:t>Проверка</w:t>
            </w:r>
            <w:proofErr w:type="spellEnd"/>
            <w:r w:rsidRPr="00044149">
              <w:rPr>
                <w:lang w:val="en-US"/>
              </w:rPr>
              <w:t xml:space="preserve"> </w:t>
            </w:r>
            <w:proofErr w:type="spellStart"/>
            <w:r w:rsidRPr="00044149">
              <w:rPr>
                <w:lang w:val="en-US"/>
              </w:rPr>
              <w:t>на</w:t>
            </w:r>
            <w:proofErr w:type="spellEnd"/>
            <w:r w:rsidRPr="00044149">
              <w:rPr>
                <w:lang w:val="en-US"/>
              </w:rPr>
              <w:t xml:space="preserve"> </w:t>
            </w:r>
            <w:proofErr w:type="spellStart"/>
            <w:r w:rsidRPr="00044149">
              <w:rPr>
                <w:lang w:val="en-US"/>
              </w:rPr>
              <w:t>сложение</w:t>
            </w:r>
            <w:proofErr w:type="spellEnd"/>
          </w:p>
        </w:tc>
      </w:tr>
      <w:tr w:rsidR="00DD6BE1" w:rsidRPr="00C10A82" w14:paraId="66C2EF28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4D46AA1" w14:textId="48E47680" w:rsidR="00DD6BE1" w:rsidRPr="00C10A82" w:rsidRDefault="00DD6BE1" w:rsidP="0089772A">
            <w:pPr>
              <w:ind w:firstLine="0"/>
              <w:jc w:val="center"/>
            </w:pPr>
            <w:r w:rsidRPr="00DD6BE1">
              <w:rPr>
                <w:lang w:val="en-US"/>
              </w:rPr>
              <w:t>0108</w:t>
            </w:r>
          </w:p>
        </w:tc>
        <w:tc>
          <w:tcPr>
            <w:tcW w:w="759" w:type="pct"/>
          </w:tcPr>
          <w:p w14:paraId="640B494D" w14:textId="5531F7E8" w:rsidR="00DD6BE1" w:rsidRPr="00B427EE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75 06</w:t>
            </w:r>
          </w:p>
        </w:tc>
        <w:tc>
          <w:tcPr>
            <w:tcW w:w="2123" w:type="pct"/>
          </w:tcPr>
          <w:p w14:paraId="2007EC43" w14:textId="4C26A782" w:rsidR="00DD6BE1" w:rsidRPr="00C81F4A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jne</w:t>
            </w:r>
            <w:proofErr w:type="spellEnd"/>
            <w:r w:rsidRPr="00DD6BE1">
              <w:rPr>
                <w:lang w:val="en-US"/>
              </w:rPr>
              <w:t xml:space="preserve"> </w:t>
            </w:r>
            <w:proofErr w:type="spellStart"/>
            <w:r w:rsidRPr="00DD6BE1">
              <w:rPr>
                <w:lang w:val="en-US"/>
              </w:rPr>
              <w:t>check_subtraction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6AFF7F48" w14:textId="0E3C6586" w:rsidR="00DD6BE1" w:rsidRPr="00044149" w:rsidRDefault="00044149" w:rsidP="0089772A">
            <w:pPr>
              <w:ind w:firstLine="0"/>
              <w:jc w:val="center"/>
            </w:pPr>
            <w:r>
              <w:t>Перейти к проверке на вычитание</w:t>
            </w:r>
          </w:p>
        </w:tc>
      </w:tr>
      <w:tr w:rsidR="00DD6BE1" w:rsidRPr="00C10A82" w14:paraId="08DB3CD9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F5DB110" w14:textId="31AC198B" w:rsidR="00DD6BE1" w:rsidRPr="002906F9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010A</w:t>
            </w:r>
          </w:p>
        </w:tc>
        <w:tc>
          <w:tcPr>
            <w:tcW w:w="759" w:type="pct"/>
          </w:tcPr>
          <w:p w14:paraId="285EA35B" w14:textId="6C67BEA8" w:rsidR="00DD6BE1" w:rsidRPr="002906F9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02 FB</w:t>
            </w:r>
          </w:p>
        </w:tc>
        <w:tc>
          <w:tcPr>
            <w:tcW w:w="2123" w:type="pct"/>
          </w:tcPr>
          <w:p w14:paraId="51ADAD27" w14:textId="7099958A" w:rsidR="00DD6BE1" w:rsidRPr="002906F9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 xml:space="preserve">add </w:t>
            </w:r>
            <w:proofErr w:type="spellStart"/>
            <w:r w:rsidRPr="00DD6BE1">
              <w:rPr>
                <w:lang w:val="en-US"/>
              </w:rPr>
              <w:t>bh</w:t>
            </w:r>
            <w:proofErr w:type="spellEnd"/>
            <w:r w:rsidRPr="00DD6BE1">
              <w:rPr>
                <w:lang w:val="en-US"/>
              </w:rPr>
              <w:t>, bl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6E0604D" w14:textId="698F46B7" w:rsidR="00DD6BE1" w:rsidRPr="003870C6" w:rsidRDefault="00044149" w:rsidP="00044149">
            <w:pPr>
              <w:ind w:firstLine="0"/>
              <w:jc w:val="center"/>
            </w:pPr>
            <w:r w:rsidRPr="00044149">
              <w:t>Выполняем сложение BH и BL</w:t>
            </w:r>
          </w:p>
        </w:tc>
      </w:tr>
      <w:tr w:rsidR="00803852" w:rsidRPr="00C10A82" w14:paraId="07DF0BF4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03D128A" w14:textId="4E992073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010C</w:t>
            </w:r>
          </w:p>
        </w:tc>
        <w:tc>
          <w:tcPr>
            <w:tcW w:w="759" w:type="pct"/>
          </w:tcPr>
          <w:p w14:paraId="01FD0ED4" w14:textId="6268626E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8A C7</w:t>
            </w:r>
          </w:p>
        </w:tc>
        <w:tc>
          <w:tcPr>
            <w:tcW w:w="2123" w:type="pct"/>
          </w:tcPr>
          <w:p w14:paraId="642E948F" w14:textId="77670503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 xml:space="preserve">mov al, </w:t>
            </w:r>
            <w:proofErr w:type="spellStart"/>
            <w:r w:rsidRPr="00DD6BE1">
              <w:rPr>
                <w:lang w:val="en-US"/>
              </w:rPr>
              <w:t>bh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6A061EF8" w14:textId="0464E19C" w:rsidR="00DD6BE1" w:rsidRPr="003870C6" w:rsidRDefault="00044149" w:rsidP="00044149">
            <w:pPr>
              <w:ind w:firstLine="0"/>
              <w:jc w:val="center"/>
            </w:pPr>
            <w:r w:rsidRPr="00044149">
              <w:t>Сохраняем результат в AL</w:t>
            </w:r>
          </w:p>
        </w:tc>
      </w:tr>
      <w:tr w:rsidR="00803852" w:rsidRPr="00C10A82" w14:paraId="0FD9CC2D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F52B2CA" w14:textId="1C802973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010E</w:t>
            </w:r>
          </w:p>
        </w:tc>
        <w:tc>
          <w:tcPr>
            <w:tcW w:w="759" w:type="pct"/>
          </w:tcPr>
          <w:p w14:paraId="52A1E236" w14:textId="4C4FE1E1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EB 29</w:t>
            </w:r>
          </w:p>
        </w:tc>
        <w:tc>
          <w:tcPr>
            <w:tcW w:w="2123" w:type="pct"/>
          </w:tcPr>
          <w:p w14:paraId="2770065D" w14:textId="3356A3A5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jmp</w:t>
            </w:r>
            <w:proofErr w:type="spellEnd"/>
            <w:r w:rsidRPr="00DD6BE1">
              <w:rPr>
                <w:lang w:val="en-US"/>
              </w:rPr>
              <w:t xml:space="preserve"> </w:t>
            </w:r>
            <w:proofErr w:type="spellStart"/>
            <w:r w:rsidRPr="00DD6BE1">
              <w:rPr>
                <w:lang w:val="en-US"/>
              </w:rPr>
              <w:t>display_result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0FB0E1F9" w14:textId="2C072618" w:rsidR="00DD6BE1" w:rsidRPr="003870C6" w:rsidRDefault="00044149" w:rsidP="00044149">
            <w:pPr>
              <w:ind w:firstLine="0"/>
              <w:jc w:val="center"/>
            </w:pPr>
            <w:r w:rsidRPr="00044149">
              <w:t>Переход к выводу результата</w:t>
            </w:r>
          </w:p>
        </w:tc>
      </w:tr>
      <w:tr w:rsidR="00803852" w:rsidRPr="00C10A82" w14:paraId="73F1F7ED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31004A4F" w14:textId="3BC029A9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0110</w:t>
            </w:r>
          </w:p>
        </w:tc>
        <w:tc>
          <w:tcPr>
            <w:tcW w:w="759" w:type="pct"/>
          </w:tcPr>
          <w:p w14:paraId="732F869F" w14:textId="77777777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014C7E5F" w14:textId="6DE319C1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check_subtraction</w:t>
            </w:r>
            <w:proofErr w:type="spellEnd"/>
            <w:r w:rsidRPr="00DD6BE1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E98B8AF" w14:textId="77777777" w:rsidR="00DD6BE1" w:rsidRPr="003870C6" w:rsidRDefault="00DD6BE1" w:rsidP="00044149">
            <w:pPr>
              <w:ind w:firstLine="0"/>
              <w:jc w:val="center"/>
            </w:pPr>
          </w:p>
        </w:tc>
      </w:tr>
      <w:tr w:rsidR="00803852" w:rsidRPr="00BD1517" w14:paraId="0404428C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4C12920" w14:textId="609ACE13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0110</w:t>
            </w:r>
          </w:p>
        </w:tc>
        <w:tc>
          <w:tcPr>
            <w:tcW w:w="759" w:type="pct"/>
          </w:tcPr>
          <w:p w14:paraId="21536501" w14:textId="201AF5CA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3C 02</w:t>
            </w:r>
          </w:p>
        </w:tc>
        <w:tc>
          <w:tcPr>
            <w:tcW w:w="2123" w:type="pct"/>
          </w:tcPr>
          <w:p w14:paraId="17568991" w14:textId="65998E28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cmp</w:t>
            </w:r>
            <w:proofErr w:type="spellEnd"/>
            <w:r w:rsidRPr="00DD6BE1">
              <w:rPr>
                <w:lang w:val="en-US"/>
              </w:rPr>
              <w:t xml:space="preserve"> al, MINUS_INDICATOR_POSITION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DE84DF9" w14:textId="17D291F1" w:rsidR="00DD6BE1" w:rsidRPr="00DD6BE1" w:rsidRDefault="00044149" w:rsidP="00044149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44149">
              <w:rPr>
                <w:lang w:val="en-US"/>
              </w:rPr>
              <w:t>Проверка</w:t>
            </w:r>
            <w:proofErr w:type="spellEnd"/>
            <w:r w:rsidRPr="00044149">
              <w:rPr>
                <w:lang w:val="en-US"/>
              </w:rPr>
              <w:t xml:space="preserve"> </w:t>
            </w:r>
            <w:proofErr w:type="spellStart"/>
            <w:r w:rsidRPr="00044149">
              <w:rPr>
                <w:lang w:val="en-US"/>
              </w:rPr>
              <w:t>на</w:t>
            </w:r>
            <w:proofErr w:type="spellEnd"/>
            <w:r w:rsidRPr="00044149">
              <w:rPr>
                <w:lang w:val="en-US"/>
              </w:rPr>
              <w:t xml:space="preserve"> </w:t>
            </w:r>
            <w:proofErr w:type="spellStart"/>
            <w:r w:rsidRPr="00044149">
              <w:rPr>
                <w:lang w:val="en-US"/>
              </w:rPr>
              <w:t>вычитание</w:t>
            </w:r>
            <w:proofErr w:type="spellEnd"/>
          </w:p>
        </w:tc>
      </w:tr>
      <w:tr w:rsidR="00803852" w:rsidRPr="00DD6BE1" w14:paraId="33CB05F0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75A4E38" w14:textId="16B14129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0112</w:t>
            </w:r>
          </w:p>
        </w:tc>
        <w:tc>
          <w:tcPr>
            <w:tcW w:w="759" w:type="pct"/>
          </w:tcPr>
          <w:p w14:paraId="3E77A4F8" w14:textId="01917DDC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75 06</w:t>
            </w:r>
          </w:p>
        </w:tc>
        <w:tc>
          <w:tcPr>
            <w:tcW w:w="2123" w:type="pct"/>
          </w:tcPr>
          <w:p w14:paraId="0F0083C8" w14:textId="4A940D55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jne</w:t>
            </w:r>
            <w:proofErr w:type="spellEnd"/>
            <w:r w:rsidRPr="00DD6BE1">
              <w:rPr>
                <w:lang w:val="en-US"/>
              </w:rPr>
              <w:t xml:space="preserve"> </w:t>
            </w:r>
            <w:proofErr w:type="spellStart"/>
            <w:r w:rsidRPr="00DD6BE1">
              <w:rPr>
                <w:lang w:val="en-US"/>
              </w:rPr>
              <w:t>get_input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21CC4049" w14:textId="6C968880" w:rsidR="00DD6BE1" w:rsidRPr="00044149" w:rsidRDefault="00044149" w:rsidP="00044149">
            <w:pPr>
              <w:ind w:firstLine="0"/>
              <w:jc w:val="center"/>
            </w:pPr>
            <w:r>
              <w:t>Переход к ожиданию ввода</w:t>
            </w:r>
          </w:p>
        </w:tc>
      </w:tr>
      <w:tr w:rsidR="00803852" w:rsidRPr="00DD6BE1" w14:paraId="22E6C7B4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EAFA4BA" w14:textId="10364B8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0114</w:t>
            </w:r>
          </w:p>
        </w:tc>
        <w:tc>
          <w:tcPr>
            <w:tcW w:w="759" w:type="pct"/>
          </w:tcPr>
          <w:p w14:paraId="034F3390" w14:textId="47217A2F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2A FB</w:t>
            </w:r>
          </w:p>
        </w:tc>
        <w:tc>
          <w:tcPr>
            <w:tcW w:w="2123" w:type="pct"/>
          </w:tcPr>
          <w:p w14:paraId="1079D370" w14:textId="350D4804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 xml:space="preserve">sub </w:t>
            </w:r>
            <w:proofErr w:type="spellStart"/>
            <w:r w:rsidRPr="00DD6BE1">
              <w:rPr>
                <w:lang w:val="en-US"/>
              </w:rPr>
              <w:t>bh</w:t>
            </w:r>
            <w:proofErr w:type="spellEnd"/>
            <w:r w:rsidRPr="00DD6BE1">
              <w:rPr>
                <w:lang w:val="en-US"/>
              </w:rPr>
              <w:t>, bl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CB1250A" w14:textId="3A5F0124" w:rsidR="00DD6BE1" w:rsidRPr="00DD6BE1" w:rsidRDefault="00044149" w:rsidP="00044149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44149">
              <w:rPr>
                <w:lang w:val="en-US"/>
              </w:rPr>
              <w:t>Выполняем</w:t>
            </w:r>
            <w:proofErr w:type="spellEnd"/>
            <w:r w:rsidRPr="00044149">
              <w:rPr>
                <w:lang w:val="en-US"/>
              </w:rPr>
              <w:t xml:space="preserve"> </w:t>
            </w:r>
            <w:proofErr w:type="spellStart"/>
            <w:r w:rsidRPr="00044149">
              <w:rPr>
                <w:lang w:val="en-US"/>
              </w:rPr>
              <w:t>вычитание</w:t>
            </w:r>
            <w:proofErr w:type="spellEnd"/>
          </w:p>
        </w:tc>
      </w:tr>
      <w:tr w:rsidR="00803852" w:rsidRPr="00DD6BE1" w14:paraId="0A2C977D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A87FA6B" w14:textId="29152434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0116</w:t>
            </w:r>
          </w:p>
        </w:tc>
        <w:tc>
          <w:tcPr>
            <w:tcW w:w="759" w:type="pct"/>
          </w:tcPr>
          <w:p w14:paraId="1D9E8CED" w14:textId="23C935D7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8A C7</w:t>
            </w:r>
          </w:p>
        </w:tc>
        <w:tc>
          <w:tcPr>
            <w:tcW w:w="2123" w:type="pct"/>
          </w:tcPr>
          <w:p w14:paraId="66912076" w14:textId="2416058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 xml:space="preserve">mov al, </w:t>
            </w:r>
            <w:proofErr w:type="spellStart"/>
            <w:r w:rsidRPr="00DD6BE1">
              <w:rPr>
                <w:lang w:val="en-US"/>
              </w:rPr>
              <w:t>bh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689729D4" w14:textId="48583266" w:rsidR="00DD6BE1" w:rsidRPr="00DD6BE1" w:rsidRDefault="00044149" w:rsidP="00044149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044149">
              <w:rPr>
                <w:lang w:val="en-US"/>
              </w:rPr>
              <w:t>Сохраняем</w:t>
            </w:r>
            <w:proofErr w:type="spellEnd"/>
            <w:r w:rsidRPr="00044149">
              <w:rPr>
                <w:lang w:val="en-US"/>
              </w:rPr>
              <w:t xml:space="preserve"> </w:t>
            </w:r>
            <w:proofErr w:type="spellStart"/>
            <w:r w:rsidRPr="00044149">
              <w:rPr>
                <w:lang w:val="en-US"/>
              </w:rPr>
              <w:t>результат</w:t>
            </w:r>
            <w:proofErr w:type="spellEnd"/>
            <w:r w:rsidRPr="00044149">
              <w:rPr>
                <w:lang w:val="en-US"/>
              </w:rPr>
              <w:t xml:space="preserve"> в AL</w:t>
            </w:r>
          </w:p>
        </w:tc>
      </w:tr>
      <w:tr w:rsidR="00803852" w:rsidRPr="00DD6BE1" w14:paraId="3A2FBE21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BBC5858" w14:textId="7AAB899A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0118</w:t>
            </w:r>
          </w:p>
        </w:tc>
        <w:tc>
          <w:tcPr>
            <w:tcW w:w="759" w:type="pct"/>
          </w:tcPr>
          <w:p w14:paraId="3396222E" w14:textId="752659AB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EB 1F</w:t>
            </w:r>
          </w:p>
        </w:tc>
        <w:tc>
          <w:tcPr>
            <w:tcW w:w="2123" w:type="pct"/>
          </w:tcPr>
          <w:p w14:paraId="21A9FC14" w14:textId="61EBB86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jmp</w:t>
            </w:r>
            <w:proofErr w:type="spellEnd"/>
            <w:r w:rsidRPr="00DD6BE1">
              <w:rPr>
                <w:lang w:val="en-US"/>
              </w:rPr>
              <w:t xml:space="preserve"> </w:t>
            </w:r>
            <w:proofErr w:type="spellStart"/>
            <w:r w:rsidRPr="00DD6BE1">
              <w:rPr>
                <w:lang w:val="en-US"/>
              </w:rPr>
              <w:t>display_result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11385C0B" w14:textId="3762509B" w:rsidR="00DD6BE1" w:rsidRPr="00DD6BE1" w:rsidRDefault="004037EB" w:rsidP="00044149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4037EB">
              <w:rPr>
                <w:lang w:val="en-US"/>
              </w:rPr>
              <w:t>Переход</w:t>
            </w:r>
            <w:proofErr w:type="spellEnd"/>
            <w:r w:rsidRPr="004037EB">
              <w:rPr>
                <w:lang w:val="en-US"/>
              </w:rPr>
              <w:t xml:space="preserve"> к </w:t>
            </w:r>
            <w:proofErr w:type="spellStart"/>
            <w:r w:rsidRPr="004037EB">
              <w:rPr>
                <w:lang w:val="en-US"/>
              </w:rPr>
              <w:t>выводу</w:t>
            </w:r>
            <w:proofErr w:type="spellEnd"/>
            <w:r w:rsidRPr="004037EB">
              <w:rPr>
                <w:lang w:val="en-US"/>
              </w:rPr>
              <w:t xml:space="preserve"> </w:t>
            </w:r>
            <w:proofErr w:type="spellStart"/>
            <w:r w:rsidRPr="004037EB">
              <w:rPr>
                <w:lang w:val="en-US"/>
              </w:rPr>
              <w:t>результата</w:t>
            </w:r>
            <w:proofErr w:type="spellEnd"/>
          </w:p>
        </w:tc>
      </w:tr>
      <w:tr w:rsidR="00803852" w:rsidRPr="00DD6BE1" w14:paraId="49212989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AB30545" w14:textId="3958DF2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011A</w:t>
            </w:r>
          </w:p>
        </w:tc>
        <w:tc>
          <w:tcPr>
            <w:tcW w:w="759" w:type="pct"/>
          </w:tcPr>
          <w:p w14:paraId="10DDF1CD" w14:textId="77777777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2D91EEC2" w14:textId="395BC9B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get_input</w:t>
            </w:r>
            <w:proofErr w:type="spellEnd"/>
            <w:r w:rsidRPr="00DD6BE1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2816589" w14:textId="77777777" w:rsidR="00DD6BE1" w:rsidRPr="00DD6BE1" w:rsidRDefault="00DD6BE1" w:rsidP="00044149">
            <w:pPr>
              <w:ind w:firstLine="0"/>
              <w:jc w:val="center"/>
              <w:rPr>
                <w:lang w:val="en-US"/>
              </w:rPr>
            </w:pPr>
          </w:p>
        </w:tc>
      </w:tr>
      <w:tr w:rsidR="00803852" w:rsidRPr="00BD1517" w14:paraId="26E8B8CD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84354C6" w14:textId="2E71CAAD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011A</w:t>
            </w:r>
          </w:p>
        </w:tc>
        <w:tc>
          <w:tcPr>
            <w:tcW w:w="759" w:type="pct"/>
          </w:tcPr>
          <w:p w14:paraId="6A17E7E6" w14:textId="5F2D0C32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BA E7 FF</w:t>
            </w:r>
          </w:p>
        </w:tc>
        <w:tc>
          <w:tcPr>
            <w:tcW w:w="2123" w:type="pct"/>
          </w:tcPr>
          <w:p w14:paraId="322856B2" w14:textId="0065CE8F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mov dx, PORT_KEYBOARD_STATUS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092B2F8" w14:textId="306BE038" w:rsidR="00DD6BE1" w:rsidRPr="004037EB" w:rsidRDefault="004037EB" w:rsidP="00044149">
            <w:pPr>
              <w:ind w:firstLine="0"/>
              <w:jc w:val="center"/>
            </w:pPr>
            <w:r>
              <w:rPr>
                <w:lang w:val="en-US"/>
              </w:rPr>
              <w:t xml:space="preserve"> </w:t>
            </w:r>
            <w:r>
              <w:t>Загрузка порта клавиатуры</w:t>
            </w:r>
          </w:p>
        </w:tc>
      </w:tr>
      <w:tr w:rsidR="004037EB" w:rsidRPr="004037EB" w14:paraId="2BDE64B4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90648BE" w14:textId="61AA2EE9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011D</w:t>
            </w:r>
          </w:p>
        </w:tc>
        <w:tc>
          <w:tcPr>
            <w:tcW w:w="759" w:type="pct"/>
          </w:tcPr>
          <w:p w14:paraId="11218AAD" w14:textId="13A71481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B0 40</w:t>
            </w:r>
          </w:p>
        </w:tc>
        <w:tc>
          <w:tcPr>
            <w:tcW w:w="2123" w:type="pct"/>
          </w:tcPr>
          <w:p w14:paraId="4ED1C6AB" w14:textId="05B3AC7B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mov al, CMD_READ_KEYBOARD</w:t>
            </w:r>
          </w:p>
        </w:tc>
        <w:tc>
          <w:tcPr>
            <w:tcW w:w="1587" w:type="pct"/>
            <w:vMerge w:val="restart"/>
            <w:shd w:val="clear" w:color="auto" w:fill="auto"/>
            <w:vAlign w:val="center"/>
          </w:tcPr>
          <w:p w14:paraId="60BF7452" w14:textId="34AE40EF" w:rsidR="004037EB" w:rsidRPr="004037EB" w:rsidRDefault="004037EB" w:rsidP="00044149">
            <w:pPr>
              <w:ind w:firstLine="0"/>
              <w:jc w:val="center"/>
            </w:pPr>
            <w:r>
              <w:t>Выполняем команду чтения с клавиатуры</w:t>
            </w:r>
          </w:p>
        </w:tc>
      </w:tr>
      <w:tr w:rsidR="004037EB" w:rsidRPr="00DD6BE1" w14:paraId="0229E8D5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DCA0AFC" w14:textId="43F4BA4E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011F</w:t>
            </w:r>
          </w:p>
        </w:tc>
        <w:tc>
          <w:tcPr>
            <w:tcW w:w="759" w:type="pct"/>
          </w:tcPr>
          <w:p w14:paraId="1B1424DD" w14:textId="7D8FC36A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6ED6F86A" w14:textId="1C79449B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out dx, al</w:t>
            </w:r>
          </w:p>
        </w:tc>
        <w:tc>
          <w:tcPr>
            <w:tcW w:w="1587" w:type="pct"/>
            <w:vMerge/>
            <w:shd w:val="clear" w:color="auto" w:fill="auto"/>
            <w:vAlign w:val="center"/>
          </w:tcPr>
          <w:p w14:paraId="4804FB4F" w14:textId="77777777" w:rsidR="004037EB" w:rsidRPr="00DD6BE1" w:rsidRDefault="004037EB" w:rsidP="00044149">
            <w:pPr>
              <w:ind w:firstLine="0"/>
              <w:jc w:val="center"/>
              <w:rPr>
                <w:lang w:val="en-US"/>
              </w:rPr>
            </w:pPr>
          </w:p>
        </w:tc>
      </w:tr>
      <w:tr w:rsidR="00803852" w:rsidRPr="00DD6BE1" w14:paraId="0E11E56E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80EA498" w14:textId="64F2C5A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0120</w:t>
            </w:r>
          </w:p>
        </w:tc>
        <w:tc>
          <w:tcPr>
            <w:tcW w:w="759" w:type="pct"/>
          </w:tcPr>
          <w:p w14:paraId="14CD3E21" w14:textId="77777777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20D5227A" w14:textId="3FF9789C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wait_for_input</w:t>
            </w:r>
            <w:proofErr w:type="spellEnd"/>
            <w:r w:rsidRPr="00DD6BE1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B98556C" w14:textId="77777777" w:rsidR="00DD6BE1" w:rsidRPr="00DD6BE1" w:rsidRDefault="00DD6BE1" w:rsidP="00044149">
            <w:pPr>
              <w:ind w:firstLine="0"/>
              <w:jc w:val="center"/>
              <w:rPr>
                <w:lang w:val="en-US"/>
              </w:rPr>
            </w:pPr>
          </w:p>
        </w:tc>
      </w:tr>
      <w:tr w:rsidR="00803852" w:rsidRPr="00DD6BE1" w14:paraId="6EFD6865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F9B7497" w14:textId="6BEE1D09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0121</w:t>
            </w:r>
          </w:p>
        </w:tc>
        <w:tc>
          <w:tcPr>
            <w:tcW w:w="759" w:type="pct"/>
          </w:tcPr>
          <w:p w14:paraId="69D4B792" w14:textId="6B692F64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24 0F</w:t>
            </w:r>
          </w:p>
        </w:tc>
        <w:tc>
          <w:tcPr>
            <w:tcW w:w="2123" w:type="pct"/>
          </w:tcPr>
          <w:p w14:paraId="20933967" w14:textId="0E3B580D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and al, 0x0f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B0DE455" w14:textId="3F0A2407" w:rsidR="00DD6BE1" w:rsidRPr="00BD1517" w:rsidRDefault="004037EB" w:rsidP="00044149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4037EB">
              <w:rPr>
                <w:lang w:val="en-US"/>
              </w:rPr>
              <w:t>Маскируем</w:t>
            </w:r>
            <w:proofErr w:type="spellEnd"/>
            <w:r w:rsidRPr="004037EB">
              <w:rPr>
                <w:lang w:val="en-US"/>
              </w:rPr>
              <w:t xml:space="preserve"> </w:t>
            </w:r>
            <w:proofErr w:type="spellStart"/>
            <w:r w:rsidRPr="004037EB">
              <w:rPr>
                <w:lang w:val="en-US"/>
              </w:rPr>
              <w:t>биты</w:t>
            </w:r>
            <w:proofErr w:type="spellEnd"/>
          </w:p>
        </w:tc>
      </w:tr>
      <w:tr w:rsidR="00803852" w:rsidRPr="00DD6BE1" w14:paraId="3856D732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A9ACA87" w14:textId="39647C8B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0123</w:t>
            </w:r>
          </w:p>
        </w:tc>
        <w:tc>
          <w:tcPr>
            <w:tcW w:w="759" w:type="pct"/>
          </w:tcPr>
          <w:p w14:paraId="6F585CCE" w14:textId="1F589878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75 FB</w:t>
            </w:r>
          </w:p>
        </w:tc>
        <w:tc>
          <w:tcPr>
            <w:tcW w:w="2123" w:type="pct"/>
          </w:tcPr>
          <w:p w14:paraId="2BED3AC8" w14:textId="71BBBF59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jnz</w:t>
            </w:r>
            <w:proofErr w:type="spellEnd"/>
            <w:r w:rsidRPr="00DD6BE1">
              <w:rPr>
                <w:lang w:val="en-US"/>
              </w:rPr>
              <w:t xml:space="preserve"> </w:t>
            </w:r>
            <w:proofErr w:type="spellStart"/>
            <w:r w:rsidRPr="00DD6BE1">
              <w:rPr>
                <w:lang w:val="en-US"/>
              </w:rPr>
              <w:t>wait_for_input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46F4CC85" w14:textId="25EFC53A" w:rsidR="00DD6BE1" w:rsidRPr="004037EB" w:rsidRDefault="004037EB" w:rsidP="00044149">
            <w:pPr>
              <w:ind w:firstLine="0"/>
              <w:jc w:val="center"/>
            </w:pPr>
            <w:r w:rsidRPr="004037EB">
              <w:t>Если флаг не готов - повторная проверка</w:t>
            </w:r>
          </w:p>
        </w:tc>
      </w:tr>
      <w:tr w:rsidR="004037EB" w:rsidRPr="00BD1517" w14:paraId="236F5739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68A5A93" w14:textId="4840BB4D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0125</w:t>
            </w:r>
          </w:p>
        </w:tc>
        <w:tc>
          <w:tcPr>
            <w:tcW w:w="759" w:type="pct"/>
          </w:tcPr>
          <w:p w14:paraId="34C1A932" w14:textId="4DBF97C0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E8 FF</w:t>
            </w:r>
          </w:p>
        </w:tc>
        <w:tc>
          <w:tcPr>
            <w:tcW w:w="2123" w:type="pct"/>
          </w:tcPr>
          <w:p w14:paraId="0484BD4F" w14:textId="087D26A5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PORT_KEYBOARD_DATA</w:t>
            </w:r>
          </w:p>
        </w:tc>
        <w:tc>
          <w:tcPr>
            <w:tcW w:w="1587" w:type="pct"/>
            <w:vMerge w:val="restart"/>
            <w:shd w:val="clear" w:color="auto" w:fill="auto"/>
            <w:vAlign w:val="center"/>
          </w:tcPr>
          <w:p w14:paraId="735F2084" w14:textId="22C8A6B9" w:rsidR="004037EB" w:rsidRPr="00044149" w:rsidRDefault="004037EB" w:rsidP="00044149">
            <w:pPr>
              <w:ind w:firstLine="0"/>
              <w:jc w:val="center"/>
            </w:pPr>
            <w:r w:rsidRPr="004037EB">
              <w:t>Чтение введенного символа</w:t>
            </w:r>
          </w:p>
        </w:tc>
      </w:tr>
      <w:tr w:rsidR="004037EB" w:rsidRPr="00DD6BE1" w14:paraId="33321273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A23AF11" w14:textId="496CA4DD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0128</w:t>
            </w:r>
          </w:p>
        </w:tc>
        <w:tc>
          <w:tcPr>
            <w:tcW w:w="759" w:type="pct"/>
          </w:tcPr>
          <w:p w14:paraId="7600029A" w14:textId="038828B1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EC</w:t>
            </w:r>
          </w:p>
        </w:tc>
        <w:tc>
          <w:tcPr>
            <w:tcW w:w="2123" w:type="pct"/>
          </w:tcPr>
          <w:p w14:paraId="7970CF91" w14:textId="18895182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 xml:space="preserve">in </w:t>
            </w:r>
            <w:proofErr w:type="spellStart"/>
            <w:r w:rsidRPr="00803852">
              <w:rPr>
                <w:lang w:val="en-US"/>
              </w:rPr>
              <w:t>al</w:t>
            </w:r>
            <w:proofErr w:type="spellEnd"/>
            <w:r w:rsidRPr="00803852">
              <w:rPr>
                <w:lang w:val="en-US"/>
              </w:rPr>
              <w:t>, dx</w:t>
            </w:r>
          </w:p>
        </w:tc>
        <w:tc>
          <w:tcPr>
            <w:tcW w:w="1587" w:type="pct"/>
            <w:vMerge/>
            <w:shd w:val="clear" w:color="auto" w:fill="auto"/>
            <w:vAlign w:val="center"/>
          </w:tcPr>
          <w:p w14:paraId="77D7F72B" w14:textId="77777777" w:rsidR="004037EB" w:rsidRPr="00044149" w:rsidRDefault="004037EB" w:rsidP="00044149">
            <w:pPr>
              <w:ind w:firstLine="0"/>
              <w:jc w:val="center"/>
            </w:pPr>
          </w:p>
        </w:tc>
      </w:tr>
      <w:tr w:rsidR="00803852" w:rsidRPr="00DD6BE1" w14:paraId="3B928470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02957A7" w14:textId="5AC27DE7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0129</w:t>
            </w:r>
          </w:p>
        </w:tc>
        <w:tc>
          <w:tcPr>
            <w:tcW w:w="759" w:type="pct"/>
          </w:tcPr>
          <w:p w14:paraId="6D145DAF" w14:textId="1933C9AC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3C 30</w:t>
            </w:r>
          </w:p>
        </w:tc>
        <w:tc>
          <w:tcPr>
            <w:tcW w:w="2123" w:type="pct"/>
          </w:tcPr>
          <w:p w14:paraId="415AEF5F" w14:textId="1E6858D9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cmp</w:t>
            </w:r>
            <w:proofErr w:type="spellEnd"/>
            <w:r w:rsidRPr="00803852">
              <w:rPr>
                <w:lang w:val="en-US"/>
              </w:rPr>
              <w:t xml:space="preserve"> al, ASCII_ZERO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89DDF76" w14:textId="07C56407" w:rsidR="00803852" w:rsidRPr="00044149" w:rsidRDefault="004037EB" w:rsidP="00044149">
            <w:pPr>
              <w:ind w:firstLine="0"/>
              <w:jc w:val="center"/>
            </w:pPr>
            <w:r w:rsidRPr="004037EB">
              <w:t>Обработка числового ввода (0-9) или команды</w:t>
            </w:r>
          </w:p>
        </w:tc>
      </w:tr>
    </w:tbl>
    <w:p w14:paraId="7252C6A5" w14:textId="77777777" w:rsidR="000107AA" w:rsidRDefault="000107AA" w:rsidP="00803852">
      <w:pPr>
        <w:ind w:firstLine="0"/>
      </w:pPr>
    </w:p>
    <w:p w14:paraId="59E3DAC6" w14:textId="26A06516" w:rsidR="00803852" w:rsidRPr="00B427EE" w:rsidRDefault="00803852" w:rsidP="00803852">
      <w:pPr>
        <w:ind w:firstLine="0"/>
      </w:pPr>
      <w:r>
        <w:lastRenderedPageBreak/>
        <w:t xml:space="preserve">Продолжение </w:t>
      </w:r>
      <w:r>
        <w:rPr>
          <w:lang w:val="be-BY"/>
        </w:rPr>
        <w:t xml:space="preserve">Таблица 5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418"/>
        <w:gridCol w:w="3967"/>
        <w:gridCol w:w="2966"/>
      </w:tblGrid>
      <w:tr w:rsidR="00803852" w14:paraId="49C51E9E" w14:textId="77777777" w:rsidTr="0089772A">
        <w:trPr>
          <w:trHeight w:val="435"/>
        </w:trPr>
        <w:tc>
          <w:tcPr>
            <w:tcW w:w="531" w:type="pct"/>
            <w:shd w:val="clear" w:color="auto" w:fill="auto"/>
            <w:vAlign w:val="center"/>
          </w:tcPr>
          <w:p w14:paraId="154CB24E" w14:textId="77777777" w:rsidR="00803852" w:rsidRPr="00C81F4A" w:rsidRDefault="00803852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759" w:type="pct"/>
          </w:tcPr>
          <w:p w14:paraId="3A610725" w14:textId="77777777" w:rsidR="00803852" w:rsidRPr="00C81F4A" w:rsidRDefault="00803852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2123" w:type="pct"/>
          </w:tcPr>
          <w:p w14:paraId="375BE1BF" w14:textId="77777777" w:rsidR="00803852" w:rsidRPr="00C81F4A" w:rsidRDefault="00803852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AF024EA" w14:textId="77777777" w:rsidR="00803852" w:rsidRPr="00C81F4A" w:rsidRDefault="00803852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0107AA" w:rsidRPr="00DD6BE1" w14:paraId="2F59CC19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35D0145" w14:textId="6D734E23" w:rsidR="000107AA" w:rsidRPr="00803852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012B</w:t>
            </w:r>
          </w:p>
        </w:tc>
        <w:tc>
          <w:tcPr>
            <w:tcW w:w="759" w:type="pct"/>
          </w:tcPr>
          <w:p w14:paraId="0206B2D9" w14:textId="7B898C13" w:rsidR="000107AA" w:rsidRPr="002906F9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73 06</w:t>
            </w:r>
          </w:p>
        </w:tc>
        <w:tc>
          <w:tcPr>
            <w:tcW w:w="2123" w:type="pct"/>
          </w:tcPr>
          <w:p w14:paraId="5607EF32" w14:textId="66CF9C60" w:rsidR="000107AA" w:rsidRPr="00803852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jae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store_input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09702C22" w14:textId="45AF093C" w:rsidR="000107AA" w:rsidRPr="00DD6BE1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4037EB">
              <w:rPr>
                <w:lang w:val="en-US"/>
              </w:rPr>
              <w:t>Если</w:t>
            </w:r>
            <w:proofErr w:type="spellEnd"/>
            <w:r w:rsidRPr="004037EB">
              <w:rPr>
                <w:lang w:val="en-US"/>
              </w:rPr>
              <w:t xml:space="preserve"> &gt;= '0', </w:t>
            </w:r>
            <w:proofErr w:type="spellStart"/>
            <w:r w:rsidRPr="004037EB">
              <w:rPr>
                <w:lang w:val="en-US"/>
              </w:rPr>
              <w:t>сохраняем</w:t>
            </w:r>
            <w:proofErr w:type="spellEnd"/>
            <w:r w:rsidRPr="004037EB">
              <w:rPr>
                <w:lang w:val="en-US"/>
              </w:rPr>
              <w:t xml:space="preserve"> </w:t>
            </w:r>
            <w:proofErr w:type="spellStart"/>
            <w:r w:rsidRPr="004037EB">
              <w:rPr>
                <w:lang w:val="en-US"/>
              </w:rPr>
              <w:t>ввод</w:t>
            </w:r>
            <w:proofErr w:type="spellEnd"/>
          </w:p>
        </w:tc>
      </w:tr>
      <w:tr w:rsidR="000107AA" w:rsidRPr="00DD6BE1" w14:paraId="671689E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2F7BA51" w14:textId="67020E06" w:rsidR="000107AA" w:rsidRPr="00803852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012D</w:t>
            </w:r>
          </w:p>
        </w:tc>
        <w:tc>
          <w:tcPr>
            <w:tcW w:w="759" w:type="pct"/>
          </w:tcPr>
          <w:p w14:paraId="14B38A19" w14:textId="54E0E41B" w:rsidR="000107AA" w:rsidRPr="002906F9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B1 08</w:t>
            </w:r>
          </w:p>
        </w:tc>
        <w:tc>
          <w:tcPr>
            <w:tcW w:w="2123" w:type="pct"/>
          </w:tcPr>
          <w:p w14:paraId="46C59E4C" w14:textId="529BB72D" w:rsidR="000107AA" w:rsidRPr="00803852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cl, SCREEN_ELEMENTS_COUNT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656B2D0" w14:textId="3ACF0B3F" w:rsidR="000107AA" w:rsidRPr="000107AA" w:rsidRDefault="000107AA" w:rsidP="000107AA">
            <w:pPr>
              <w:ind w:firstLine="0"/>
              <w:jc w:val="center"/>
            </w:pPr>
            <w:r>
              <w:t>Записываем кол-во элементов на экране для вывода</w:t>
            </w:r>
          </w:p>
        </w:tc>
      </w:tr>
      <w:tr w:rsidR="000107AA" w:rsidRPr="00DD6BE1" w14:paraId="6878A98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6BE6B8C" w14:textId="33EF37D2" w:rsidR="000107AA" w:rsidRPr="00803852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012F</w:t>
            </w:r>
          </w:p>
        </w:tc>
        <w:tc>
          <w:tcPr>
            <w:tcW w:w="759" w:type="pct"/>
          </w:tcPr>
          <w:p w14:paraId="1230A338" w14:textId="7B3D3526" w:rsidR="000107AA" w:rsidRPr="002906F9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D3 E3</w:t>
            </w:r>
          </w:p>
        </w:tc>
        <w:tc>
          <w:tcPr>
            <w:tcW w:w="2123" w:type="pct"/>
          </w:tcPr>
          <w:p w14:paraId="6EF24826" w14:textId="762CE60B" w:rsidR="000107AA" w:rsidRPr="00803852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shl</w:t>
            </w:r>
            <w:proofErr w:type="spellEnd"/>
            <w:r w:rsidRPr="00803852">
              <w:rPr>
                <w:lang w:val="en-US"/>
              </w:rPr>
              <w:t xml:space="preserve"> bx, cl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FC6CB78" w14:textId="33821BEC" w:rsidR="000107AA" w:rsidRPr="000107AA" w:rsidRDefault="000107AA" w:rsidP="000107AA">
            <w:pPr>
              <w:ind w:firstLine="0"/>
              <w:jc w:val="center"/>
            </w:pPr>
            <w:r w:rsidRPr="004037EB">
              <w:rPr>
                <w:lang/>
              </w:rPr>
              <w:t>Сдвиг BX на 8 бит для сохранения разрядов</w:t>
            </w:r>
          </w:p>
        </w:tc>
      </w:tr>
      <w:tr w:rsidR="000107AA" w:rsidRPr="00DD6BE1" w14:paraId="4B38BE4A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22DDAB5" w14:textId="2176042E" w:rsidR="000107AA" w:rsidRPr="00803852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0131</w:t>
            </w:r>
          </w:p>
        </w:tc>
        <w:tc>
          <w:tcPr>
            <w:tcW w:w="759" w:type="pct"/>
          </w:tcPr>
          <w:p w14:paraId="342BF0A0" w14:textId="478B0B36" w:rsidR="000107AA" w:rsidRPr="002906F9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8A D8</w:t>
            </w:r>
          </w:p>
        </w:tc>
        <w:tc>
          <w:tcPr>
            <w:tcW w:w="2123" w:type="pct"/>
          </w:tcPr>
          <w:p w14:paraId="14BAFDAD" w14:textId="3C3A00CB" w:rsidR="000107AA" w:rsidRPr="00803852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bl,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4A28E44" w14:textId="183D2DFC" w:rsidR="000107AA" w:rsidRPr="000107AA" w:rsidRDefault="000107AA" w:rsidP="000107AA">
            <w:pPr>
              <w:ind w:firstLine="0"/>
              <w:jc w:val="center"/>
            </w:pPr>
            <w:r w:rsidRPr="004037EB">
              <w:t xml:space="preserve">Сохраняем введенное значение в </w:t>
            </w:r>
            <w:r w:rsidRPr="004037EB">
              <w:rPr>
                <w:lang w:val="en-US"/>
              </w:rPr>
              <w:t>BL</w:t>
            </w:r>
          </w:p>
        </w:tc>
      </w:tr>
      <w:tr w:rsidR="00803852" w:rsidRPr="00DD6BE1" w14:paraId="0DC0103C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A3465AC" w14:textId="4EA83ABA" w:rsidR="00803852" w:rsidRPr="002906F9" w:rsidRDefault="00803852" w:rsidP="0089772A">
            <w:pPr>
              <w:ind w:firstLine="0"/>
              <w:jc w:val="center"/>
            </w:pPr>
            <w:r w:rsidRPr="00803852">
              <w:rPr>
                <w:lang w:val="en-US"/>
              </w:rPr>
              <w:t>0133</w:t>
            </w:r>
          </w:p>
        </w:tc>
        <w:tc>
          <w:tcPr>
            <w:tcW w:w="759" w:type="pct"/>
          </w:tcPr>
          <w:p w14:paraId="372D3BE5" w14:textId="4529198C" w:rsidR="00803852" w:rsidRPr="002906F9" w:rsidRDefault="00803852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5D5F93CF" w14:textId="180CFBEB" w:rsidR="00803852" w:rsidRPr="002906F9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store_input</w:t>
            </w:r>
            <w:proofErr w:type="spellEnd"/>
            <w:r w:rsidRPr="00803852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6B66150" w14:textId="77777777" w:rsidR="00803852" w:rsidRPr="00DD6BE1" w:rsidRDefault="00803852" w:rsidP="004037EB">
            <w:pPr>
              <w:ind w:firstLine="0"/>
              <w:jc w:val="center"/>
              <w:rPr>
                <w:lang w:val="en-US"/>
              </w:rPr>
            </w:pPr>
          </w:p>
        </w:tc>
      </w:tr>
      <w:tr w:rsidR="00803852" w:rsidRPr="00C10A82" w14:paraId="793B3771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C3B7CEE" w14:textId="05655A63" w:rsidR="00803852" w:rsidRPr="00C10A82" w:rsidRDefault="00803852" w:rsidP="0089772A">
            <w:pPr>
              <w:ind w:firstLine="0"/>
              <w:jc w:val="center"/>
            </w:pPr>
            <w:r w:rsidRPr="00803852">
              <w:rPr>
                <w:lang w:val="en-US"/>
              </w:rPr>
              <w:t>0133</w:t>
            </w:r>
          </w:p>
        </w:tc>
        <w:tc>
          <w:tcPr>
            <w:tcW w:w="759" w:type="pct"/>
          </w:tcPr>
          <w:p w14:paraId="3134739B" w14:textId="7CB086B4" w:rsidR="00803852" w:rsidRPr="00B427EE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3C 0F</w:t>
            </w:r>
          </w:p>
        </w:tc>
        <w:tc>
          <w:tcPr>
            <w:tcW w:w="2123" w:type="pct"/>
          </w:tcPr>
          <w:p w14:paraId="4443BD2D" w14:textId="7DAA1FD6" w:rsidR="00803852" w:rsidRPr="00C81F4A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cmp</w:t>
            </w:r>
            <w:proofErr w:type="spellEnd"/>
            <w:r w:rsidRPr="00803852">
              <w:rPr>
                <w:lang w:val="en-US"/>
              </w:rPr>
              <w:t xml:space="preserve"> al, 0x0f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75BD4634" w14:textId="74576EF9" w:rsidR="00803852" w:rsidRPr="00B427EE" w:rsidRDefault="004037EB" w:rsidP="004037EB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4037EB">
              <w:rPr>
                <w:lang w:val="en-US"/>
              </w:rPr>
              <w:t>Проверка</w:t>
            </w:r>
            <w:proofErr w:type="spellEnd"/>
            <w:r w:rsidRPr="004037EB">
              <w:rPr>
                <w:lang w:val="en-US"/>
              </w:rPr>
              <w:t xml:space="preserve"> </w:t>
            </w:r>
            <w:proofErr w:type="spellStart"/>
            <w:r w:rsidRPr="004037EB">
              <w:rPr>
                <w:lang w:val="en-US"/>
              </w:rPr>
              <w:t>на</w:t>
            </w:r>
            <w:proofErr w:type="spellEnd"/>
            <w:r w:rsidRPr="004037EB">
              <w:rPr>
                <w:lang w:val="en-US"/>
              </w:rPr>
              <w:t xml:space="preserve"> </w:t>
            </w:r>
            <w:proofErr w:type="spellStart"/>
            <w:r w:rsidRPr="004037EB">
              <w:rPr>
                <w:lang w:val="en-US"/>
              </w:rPr>
              <w:t>нечисловое</w:t>
            </w:r>
            <w:proofErr w:type="spellEnd"/>
            <w:r w:rsidRPr="004037EB">
              <w:rPr>
                <w:lang w:val="en-US"/>
              </w:rPr>
              <w:t xml:space="preserve"> </w:t>
            </w:r>
            <w:proofErr w:type="spellStart"/>
            <w:r w:rsidRPr="004037EB">
              <w:rPr>
                <w:lang w:val="en-US"/>
              </w:rPr>
              <w:t>значение</w:t>
            </w:r>
            <w:proofErr w:type="spellEnd"/>
          </w:p>
        </w:tc>
      </w:tr>
      <w:tr w:rsidR="00803852" w:rsidRPr="00C10A82" w14:paraId="3CD741B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FCAE24F" w14:textId="6469EE2A" w:rsidR="00803852" w:rsidRPr="002906F9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0135</w:t>
            </w:r>
          </w:p>
        </w:tc>
        <w:tc>
          <w:tcPr>
            <w:tcW w:w="759" w:type="pct"/>
          </w:tcPr>
          <w:p w14:paraId="5558DF11" w14:textId="7545BBB2" w:rsidR="00803852" w:rsidRPr="002906F9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76 02</w:t>
            </w:r>
          </w:p>
        </w:tc>
        <w:tc>
          <w:tcPr>
            <w:tcW w:w="2123" w:type="pct"/>
          </w:tcPr>
          <w:p w14:paraId="4D727E72" w14:textId="0C9CFB29" w:rsidR="00803852" w:rsidRPr="002906F9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jbe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display_result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3C69AB23" w14:textId="55D21EA8" w:rsidR="00803852" w:rsidRPr="003870C6" w:rsidRDefault="004037EB" w:rsidP="004037EB">
            <w:pPr>
              <w:ind w:firstLine="0"/>
              <w:jc w:val="center"/>
            </w:pPr>
            <w:r w:rsidRPr="004037EB">
              <w:t>Если &lt;= 0x0F, пропускаем сохранение</w:t>
            </w:r>
          </w:p>
        </w:tc>
      </w:tr>
      <w:tr w:rsidR="00803852" w:rsidRPr="00C10A82" w14:paraId="043E36B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90202AC" w14:textId="78C47BE7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0137</w:t>
            </w:r>
          </w:p>
        </w:tc>
        <w:tc>
          <w:tcPr>
            <w:tcW w:w="759" w:type="pct"/>
          </w:tcPr>
          <w:p w14:paraId="4D2D427F" w14:textId="343A4D4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EB C9</w:t>
            </w:r>
          </w:p>
        </w:tc>
        <w:tc>
          <w:tcPr>
            <w:tcW w:w="2123" w:type="pct"/>
          </w:tcPr>
          <w:p w14:paraId="5C5CDCF3" w14:textId="4CDB1AB9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jmp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choose_operation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719535CF" w14:textId="77777777" w:rsidR="00803852" w:rsidRPr="003870C6" w:rsidRDefault="00803852" w:rsidP="004037EB">
            <w:pPr>
              <w:ind w:firstLine="0"/>
              <w:jc w:val="center"/>
            </w:pPr>
          </w:p>
        </w:tc>
      </w:tr>
      <w:tr w:rsidR="00803852" w:rsidRPr="00C10A82" w14:paraId="797DD5A6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1C6EA44" w14:textId="762114A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0139</w:t>
            </w:r>
          </w:p>
        </w:tc>
        <w:tc>
          <w:tcPr>
            <w:tcW w:w="759" w:type="pct"/>
          </w:tcPr>
          <w:p w14:paraId="27162B57" w14:textId="6E225B5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18896D05" w14:textId="2D9EF70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display_result</w:t>
            </w:r>
            <w:proofErr w:type="spellEnd"/>
            <w:r w:rsidRPr="00803852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B280612" w14:textId="77777777" w:rsidR="00803852" w:rsidRPr="003870C6" w:rsidRDefault="00803852" w:rsidP="004037EB">
            <w:pPr>
              <w:ind w:firstLine="0"/>
              <w:jc w:val="center"/>
            </w:pPr>
          </w:p>
        </w:tc>
      </w:tr>
      <w:tr w:rsidR="00803852" w:rsidRPr="000107AA" w14:paraId="64297036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B7A3DE8" w14:textId="5F48EB6B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0139</w:t>
            </w:r>
          </w:p>
        </w:tc>
        <w:tc>
          <w:tcPr>
            <w:tcW w:w="759" w:type="pct"/>
          </w:tcPr>
          <w:p w14:paraId="4BA5F02E" w14:textId="5A6EEA44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F8 FF</w:t>
            </w:r>
          </w:p>
        </w:tc>
        <w:tc>
          <w:tcPr>
            <w:tcW w:w="2123" w:type="pct"/>
          </w:tcPr>
          <w:p w14:paraId="37FBFB24" w14:textId="0F8A7DDB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PORT_LED_DISPLAY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8DE532B" w14:textId="77777777" w:rsidR="00803852" w:rsidRPr="00803852" w:rsidRDefault="00803852" w:rsidP="004037EB">
            <w:pPr>
              <w:ind w:firstLine="0"/>
              <w:jc w:val="center"/>
              <w:rPr>
                <w:lang w:val="en-US"/>
              </w:rPr>
            </w:pPr>
          </w:p>
        </w:tc>
      </w:tr>
      <w:tr w:rsidR="00803852" w:rsidRPr="00DD6BE1" w14:paraId="4E01BD0E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4C2AE6C" w14:textId="6CCC8715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013C</w:t>
            </w:r>
          </w:p>
        </w:tc>
        <w:tc>
          <w:tcPr>
            <w:tcW w:w="759" w:type="pct"/>
          </w:tcPr>
          <w:p w14:paraId="5BAA20CD" w14:textId="1A790505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28B941D3" w14:textId="100A43D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61EFDF6" w14:textId="32DB84BE" w:rsidR="00803852" w:rsidRPr="004037EB" w:rsidRDefault="004037EB" w:rsidP="004037EB">
            <w:pPr>
              <w:ind w:firstLine="0"/>
              <w:jc w:val="center"/>
            </w:pPr>
            <w:r w:rsidRPr="004037EB">
              <w:t xml:space="preserve">Вывод результата на </w:t>
            </w:r>
            <w:r w:rsidRPr="004037EB">
              <w:rPr>
                <w:lang w:val="en-US"/>
              </w:rPr>
              <w:t>LED</w:t>
            </w:r>
            <w:r w:rsidRPr="004037EB">
              <w:t>-дисплей</w:t>
            </w:r>
          </w:p>
        </w:tc>
      </w:tr>
      <w:tr w:rsidR="00803852" w:rsidRPr="00DD6BE1" w14:paraId="0154D10E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33BE9123" w14:textId="3E615334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013D</w:t>
            </w:r>
          </w:p>
        </w:tc>
        <w:tc>
          <w:tcPr>
            <w:tcW w:w="759" w:type="pct"/>
          </w:tcPr>
          <w:p w14:paraId="30D2B765" w14:textId="5E869C0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8A E0</w:t>
            </w:r>
          </w:p>
        </w:tc>
        <w:tc>
          <w:tcPr>
            <w:tcW w:w="2123" w:type="pct"/>
          </w:tcPr>
          <w:p w14:paraId="1ED262B4" w14:textId="66644742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ah,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08215209" w14:textId="679742D3" w:rsidR="00803852" w:rsidRPr="00DD6BE1" w:rsidRDefault="004037EB" w:rsidP="004037EB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4037EB">
              <w:rPr>
                <w:lang w:val="en-US"/>
              </w:rPr>
              <w:t>Сохраняем</w:t>
            </w:r>
            <w:proofErr w:type="spellEnd"/>
            <w:r w:rsidRPr="004037EB">
              <w:rPr>
                <w:lang w:val="en-US"/>
              </w:rPr>
              <w:t xml:space="preserve"> </w:t>
            </w:r>
            <w:proofErr w:type="spellStart"/>
            <w:r w:rsidRPr="004037EB">
              <w:rPr>
                <w:lang w:val="en-US"/>
              </w:rPr>
              <w:t>результат</w:t>
            </w:r>
            <w:proofErr w:type="spellEnd"/>
            <w:r w:rsidRPr="004037EB">
              <w:rPr>
                <w:lang w:val="en-US"/>
              </w:rPr>
              <w:t xml:space="preserve"> в AH</w:t>
            </w:r>
          </w:p>
        </w:tc>
      </w:tr>
      <w:tr w:rsidR="00803852" w:rsidRPr="004037EB" w14:paraId="7C483938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DE4B8E4" w14:textId="148D95C5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013F</w:t>
            </w:r>
          </w:p>
        </w:tc>
        <w:tc>
          <w:tcPr>
            <w:tcW w:w="759" w:type="pct"/>
          </w:tcPr>
          <w:p w14:paraId="3A95BC26" w14:textId="74B0293E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E7 FF</w:t>
            </w:r>
          </w:p>
        </w:tc>
        <w:tc>
          <w:tcPr>
            <w:tcW w:w="2123" w:type="pct"/>
          </w:tcPr>
          <w:p w14:paraId="1D5FE16D" w14:textId="54BE7DF7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PORT_KEYBOARD_STATUS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0257C5B4" w14:textId="6BB92638" w:rsidR="00803852" w:rsidRPr="004037EB" w:rsidRDefault="004037EB" w:rsidP="004037EB">
            <w:pPr>
              <w:ind w:firstLine="0"/>
              <w:jc w:val="center"/>
            </w:pPr>
            <w:r>
              <w:t xml:space="preserve">Сохраняем порт клавиатуры в </w:t>
            </w:r>
            <w:proofErr w:type="spellStart"/>
            <w:r>
              <w:t>dx</w:t>
            </w:r>
            <w:proofErr w:type="spellEnd"/>
          </w:p>
        </w:tc>
      </w:tr>
      <w:tr w:rsidR="004037EB" w:rsidRPr="004037EB" w14:paraId="41E2F7AC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9C80756" w14:textId="138BDF2F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0142</w:t>
            </w:r>
          </w:p>
        </w:tc>
        <w:tc>
          <w:tcPr>
            <w:tcW w:w="759" w:type="pct"/>
          </w:tcPr>
          <w:p w14:paraId="09CE780A" w14:textId="28468B0E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B0 90</w:t>
            </w:r>
          </w:p>
        </w:tc>
        <w:tc>
          <w:tcPr>
            <w:tcW w:w="2123" w:type="pct"/>
          </w:tcPr>
          <w:p w14:paraId="50DFCC9B" w14:textId="3052161E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al, CMD_WRITE_DISPLAY</w:t>
            </w:r>
          </w:p>
        </w:tc>
        <w:tc>
          <w:tcPr>
            <w:tcW w:w="1587" w:type="pct"/>
            <w:vMerge w:val="restart"/>
            <w:shd w:val="clear" w:color="auto" w:fill="auto"/>
            <w:vAlign w:val="center"/>
          </w:tcPr>
          <w:p w14:paraId="34B94042" w14:textId="6318186E" w:rsidR="004037EB" w:rsidRPr="004037EB" w:rsidRDefault="004037EB" w:rsidP="004037EB">
            <w:pPr>
              <w:ind w:firstLine="0"/>
              <w:jc w:val="center"/>
            </w:pPr>
            <w:r>
              <w:t xml:space="preserve">Выполнение записи на </w:t>
            </w:r>
            <w:r>
              <w:rPr>
                <w:lang w:val="en-US"/>
              </w:rPr>
              <w:t>LED</w:t>
            </w:r>
            <w:r w:rsidRPr="004037EB">
              <w:t>-</w:t>
            </w:r>
            <w:r>
              <w:t>дисплей</w:t>
            </w:r>
          </w:p>
        </w:tc>
      </w:tr>
      <w:tr w:rsidR="004037EB" w:rsidRPr="00DD6BE1" w14:paraId="7332FD29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3B445734" w14:textId="0BA9FD15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0144</w:t>
            </w:r>
          </w:p>
        </w:tc>
        <w:tc>
          <w:tcPr>
            <w:tcW w:w="759" w:type="pct"/>
          </w:tcPr>
          <w:p w14:paraId="47D237F0" w14:textId="4BA2F7FC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66B8C80E" w14:textId="331B8D17" w:rsidR="004037EB" w:rsidRPr="00DD6BE1" w:rsidRDefault="004037EB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out dx, al</w:t>
            </w:r>
          </w:p>
        </w:tc>
        <w:tc>
          <w:tcPr>
            <w:tcW w:w="1587" w:type="pct"/>
            <w:vMerge/>
            <w:shd w:val="clear" w:color="auto" w:fill="auto"/>
            <w:vAlign w:val="center"/>
          </w:tcPr>
          <w:p w14:paraId="59DFA111" w14:textId="77777777" w:rsidR="004037EB" w:rsidRPr="00DD6BE1" w:rsidRDefault="004037EB" w:rsidP="004037EB">
            <w:pPr>
              <w:ind w:firstLine="0"/>
              <w:jc w:val="center"/>
              <w:rPr>
                <w:lang w:val="en-US"/>
              </w:rPr>
            </w:pPr>
          </w:p>
        </w:tc>
      </w:tr>
      <w:tr w:rsidR="00803852" w:rsidRPr="000107AA" w14:paraId="699C9642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62714FE" w14:textId="72E07F81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0145</w:t>
            </w:r>
          </w:p>
        </w:tc>
        <w:tc>
          <w:tcPr>
            <w:tcW w:w="759" w:type="pct"/>
          </w:tcPr>
          <w:p w14:paraId="245D1AEF" w14:textId="30A9880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E8 FF</w:t>
            </w:r>
          </w:p>
        </w:tc>
        <w:tc>
          <w:tcPr>
            <w:tcW w:w="2123" w:type="pct"/>
          </w:tcPr>
          <w:p w14:paraId="22DF0151" w14:textId="6C2BA4E3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PORT_KEYBOARD_DATA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04246A2" w14:textId="77777777" w:rsidR="00803852" w:rsidRPr="00DD6BE1" w:rsidRDefault="00803852" w:rsidP="004037EB">
            <w:pPr>
              <w:ind w:firstLine="0"/>
              <w:jc w:val="center"/>
              <w:rPr>
                <w:lang w:val="en-US"/>
              </w:rPr>
            </w:pPr>
          </w:p>
        </w:tc>
      </w:tr>
      <w:tr w:rsidR="00803852" w:rsidRPr="00DD6BE1" w14:paraId="19BC706C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373D40E9" w14:textId="43A64990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0148</w:t>
            </w:r>
          </w:p>
        </w:tc>
        <w:tc>
          <w:tcPr>
            <w:tcW w:w="759" w:type="pct"/>
          </w:tcPr>
          <w:p w14:paraId="43F009CE" w14:textId="7EDF66AF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B0 2F</w:t>
            </w:r>
          </w:p>
        </w:tc>
        <w:tc>
          <w:tcPr>
            <w:tcW w:w="2123" w:type="pct"/>
          </w:tcPr>
          <w:p w14:paraId="6AB4F189" w14:textId="412DF1C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al, ASCII_SLASH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AA2FC79" w14:textId="3D467DA4" w:rsidR="00803852" w:rsidRPr="00DD6BE1" w:rsidRDefault="004037EB" w:rsidP="004037EB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4037EB">
              <w:rPr>
                <w:lang w:val="en-US"/>
              </w:rPr>
              <w:t>Выводим</w:t>
            </w:r>
            <w:proofErr w:type="spellEnd"/>
            <w:r w:rsidRPr="004037EB">
              <w:rPr>
                <w:lang w:val="en-US"/>
              </w:rPr>
              <w:t xml:space="preserve"> '/'</w:t>
            </w:r>
          </w:p>
        </w:tc>
      </w:tr>
      <w:tr w:rsidR="00803852" w:rsidRPr="00DD6BE1" w14:paraId="6EEC5BF1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D319721" w14:textId="642D1774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014A</w:t>
            </w:r>
          </w:p>
        </w:tc>
        <w:tc>
          <w:tcPr>
            <w:tcW w:w="759" w:type="pct"/>
          </w:tcPr>
          <w:p w14:paraId="227FBA29" w14:textId="04BFA24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19158366" w14:textId="4A7500AB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95EA4FD" w14:textId="7B76CF70" w:rsidR="00803852" w:rsidRPr="00DD6BE1" w:rsidRDefault="004037EB" w:rsidP="004037EB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4037EB">
              <w:rPr>
                <w:lang w:val="en-US"/>
              </w:rPr>
              <w:t>Первый</w:t>
            </w:r>
            <w:proofErr w:type="spellEnd"/>
            <w:r w:rsidRPr="004037EB">
              <w:rPr>
                <w:lang w:val="en-US"/>
              </w:rPr>
              <w:t xml:space="preserve"> </w:t>
            </w:r>
            <w:proofErr w:type="spellStart"/>
            <w:r w:rsidRPr="004037EB">
              <w:rPr>
                <w:lang w:val="en-US"/>
              </w:rPr>
              <w:t>символ</w:t>
            </w:r>
            <w:proofErr w:type="spellEnd"/>
          </w:p>
        </w:tc>
      </w:tr>
      <w:tr w:rsidR="00803852" w:rsidRPr="00DD6BE1" w14:paraId="4E57DED0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C902B2D" w14:textId="688E409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014B</w:t>
            </w:r>
          </w:p>
        </w:tc>
        <w:tc>
          <w:tcPr>
            <w:tcW w:w="759" w:type="pct"/>
          </w:tcPr>
          <w:p w14:paraId="41D55CA7" w14:textId="6B5716D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31503D86" w14:textId="78BC41F2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E5502C3" w14:textId="2CF36A1F" w:rsidR="00803852" w:rsidRPr="00DD6BE1" w:rsidRDefault="004037EB" w:rsidP="004037EB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4037EB">
              <w:rPr>
                <w:lang w:val="en-US"/>
              </w:rPr>
              <w:t>Второй</w:t>
            </w:r>
            <w:proofErr w:type="spellEnd"/>
            <w:r w:rsidRPr="004037EB">
              <w:rPr>
                <w:lang w:val="en-US"/>
              </w:rPr>
              <w:t xml:space="preserve"> </w:t>
            </w:r>
            <w:proofErr w:type="spellStart"/>
            <w:r w:rsidRPr="004037EB">
              <w:rPr>
                <w:lang w:val="en-US"/>
              </w:rPr>
              <w:t>символ</w:t>
            </w:r>
            <w:proofErr w:type="spellEnd"/>
          </w:p>
        </w:tc>
      </w:tr>
      <w:tr w:rsidR="00803852" w:rsidRPr="000107AA" w14:paraId="228450D2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C0BA1AA" w14:textId="05AFF789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014C</w:t>
            </w:r>
          </w:p>
        </w:tc>
        <w:tc>
          <w:tcPr>
            <w:tcW w:w="759" w:type="pct"/>
          </w:tcPr>
          <w:p w14:paraId="0545B0E8" w14:textId="68A4B0A9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E7 FF</w:t>
            </w:r>
          </w:p>
        </w:tc>
        <w:tc>
          <w:tcPr>
            <w:tcW w:w="2123" w:type="pct"/>
          </w:tcPr>
          <w:p w14:paraId="5DA065F5" w14:textId="0D8FAE9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PORT_KEYBOARD_STATUS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D745240" w14:textId="77777777" w:rsidR="00803852" w:rsidRPr="00DD6BE1" w:rsidRDefault="00803852" w:rsidP="004037EB">
            <w:pPr>
              <w:ind w:firstLine="0"/>
              <w:jc w:val="center"/>
              <w:rPr>
                <w:lang w:val="en-US"/>
              </w:rPr>
            </w:pPr>
          </w:p>
        </w:tc>
      </w:tr>
      <w:tr w:rsidR="00803852" w:rsidRPr="000107AA" w14:paraId="78462F88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91D4D99" w14:textId="0018A59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014F</w:t>
            </w:r>
          </w:p>
        </w:tc>
        <w:tc>
          <w:tcPr>
            <w:tcW w:w="759" w:type="pct"/>
          </w:tcPr>
          <w:p w14:paraId="0436C119" w14:textId="77C52CD5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B0 90</w:t>
            </w:r>
          </w:p>
        </w:tc>
        <w:tc>
          <w:tcPr>
            <w:tcW w:w="2123" w:type="pct"/>
          </w:tcPr>
          <w:p w14:paraId="439A9FBE" w14:textId="4CCF4C3C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al, CMD_WRITE_DISPLAY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1DEF16B0" w14:textId="77777777" w:rsidR="00803852" w:rsidRPr="00DD6BE1" w:rsidRDefault="00803852" w:rsidP="00C118A1">
            <w:pPr>
              <w:ind w:firstLine="0"/>
              <w:jc w:val="center"/>
              <w:rPr>
                <w:lang w:val="en-US"/>
              </w:rPr>
            </w:pPr>
          </w:p>
        </w:tc>
      </w:tr>
      <w:tr w:rsidR="00803852" w:rsidRPr="00DD6BE1" w14:paraId="1BA4FC9B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379A6D31" w14:textId="4985312B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0151</w:t>
            </w:r>
          </w:p>
        </w:tc>
        <w:tc>
          <w:tcPr>
            <w:tcW w:w="759" w:type="pct"/>
          </w:tcPr>
          <w:p w14:paraId="3A5BC326" w14:textId="0D7E4E0C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6D5A542E" w14:textId="43278734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D5C5E93" w14:textId="77777777" w:rsidR="00803852" w:rsidRPr="00DD6BE1" w:rsidRDefault="00803852" w:rsidP="00C118A1">
            <w:pPr>
              <w:ind w:firstLine="0"/>
              <w:jc w:val="center"/>
              <w:rPr>
                <w:lang w:val="en-US"/>
              </w:rPr>
            </w:pPr>
          </w:p>
        </w:tc>
      </w:tr>
    </w:tbl>
    <w:p w14:paraId="142A94D7" w14:textId="77777777" w:rsidR="003100C3" w:rsidRDefault="003100C3" w:rsidP="005775DE">
      <w:pPr>
        <w:ind w:firstLine="0"/>
      </w:pPr>
    </w:p>
    <w:p w14:paraId="4EA95B5A" w14:textId="5E704597" w:rsidR="005775DE" w:rsidRPr="00B427EE" w:rsidRDefault="005775DE" w:rsidP="005775DE">
      <w:pPr>
        <w:ind w:firstLine="0"/>
      </w:pPr>
      <w:r>
        <w:lastRenderedPageBreak/>
        <w:t xml:space="preserve">Продолжение </w:t>
      </w:r>
      <w:r>
        <w:rPr>
          <w:lang w:val="be-BY"/>
        </w:rPr>
        <w:t xml:space="preserve">Таблица 5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418"/>
        <w:gridCol w:w="3967"/>
        <w:gridCol w:w="2966"/>
      </w:tblGrid>
      <w:tr w:rsidR="005775DE" w14:paraId="5B475785" w14:textId="77777777" w:rsidTr="0089772A">
        <w:trPr>
          <w:trHeight w:val="435"/>
        </w:trPr>
        <w:tc>
          <w:tcPr>
            <w:tcW w:w="531" w:type="pct"/>
            <w:shd w:val="clear" w:color="auto" w:fill="auto"/>
            <w:vAlign w:val="center"/>
          </w:tcPr>
          <w:p w14:paraId="522276FE" w14:textId="77777777" w:rsidR="005775DE" w:rsidRPr="00C81F4A" w:rsidRDefault="005775DE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759" w:type="pct"/>
          </w:tcPr>
          <w:p w14:paraId="0F3BCC50" w14:textId="77777777" w:rsidR="005775DE" w:rsidRPr="00C81F4A" w:rsidRDefault="005775DE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2123" w:type="pct"/>
          </w:tcPr>
          <w:p w14:paraId="0419CAF8" w14:textId="77777777" w:rsidR="005775DE" w:rsidRPr="00C81F4A" w:rsidRDefault="005775DE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C8C3E85" w14:textId="77777777" w:rsidR="005775DE" w:rsidRPr="00C81F4A" w:rsidRDefault="005775DE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0107AA" w:rsidRPr="000107AA" w14:paraId="332DFB86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A639170" w14:textId="20D8E608" w:rsidR="000107AA" w:rsidRPr="005775DE" w:rsidRDefault="000107AA" w:rsidP="000107AA">
            <w:pPr>
              <w:ind w:firstLine="0"/>
              <w:jc w:val="center"/>
            </w:pPr>
            <w:r w:rsidRPr="00803852">
              <w:rPr>
                <w:lang w:val="en-US"/>
              </w:rPr>
              <w:t>0152</w:t>
            </w:r>
          </w:p>
        </w:tc>
        <w:tc>
          <w:tcPr>
            <w:tcW w:w="759" w:type="pct"/>
          </w:tcPr>
          <w:p w14:paraId="48CF4197" w14:textId="3BFD949B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E8 FF</w:t>
            </w:r>
          </w:p>
        </w:tc>
        <w:tc>
          <w:tcPr>
            <w:tcW w:w="2123" w:type="pct"/>
          </w:tcPr>
          <w:p w14:paraId="521417C5" w14:textId="0A3AC4AB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PORT_KEYBOARD_DATA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7E0B934" w14:textId="77777777" w:rsidR="000107AA" w:rsidRPr="00C118A1" w:rsidRDefault="000107AA" w:rsidP="000107AA">
            <w:pPr>
              <w:ind w:firstLine="0"/>
              <w:jc w:val="center"/>
              <w:rPr>
                <w:lang w:val="en-US"/>
              </w:rPr>
            </w:pPr>
          </w:p>
        </w:tc>
      </w:tr>
      <w:tr w:rsidR="000107AA" w:rsidRPr="00DD6BE1" w14:paraId="6EF5B9EE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6171249" w14:textId="0B979D1B" w:rsidR="000107AA" w:rsidRPr="005775DE" w:rsidRDefault="000107AA" w:rsidP="000107AA">
            <w:pPr>
              <w:ind w:firstLine="0"/>
              <w:jc w:val="center"/>
            </w:pPr>
            <w:r w:rsidRPr="00803852">
              <w:rPr>
                <w:lang w:val="en-US"/>
              </w:rPr>
              <w:t>0155</w:t>
            </w:r>
          </w:p>
        </w:tc>
        <w:tc>
          <w:tcPr>
            <w:tcW w:w="759" w:type="pct"/>
          </w:tcPr>
          <w:p w14:paraId="3E251C63" w14:textId="5272C523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80 FC 00</w:t>
            </w:r>
          </w:p>
        </w:tc>
        <w:tc>
          <w:tcPr>
            <w:tcW w:w="2123" w:type="pct"/>
          </w:tcPr>
          <w:p w14:paraId="30BEDFB4" w14:textId="1801AFA0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cmp</w:t>
            </w:r>
            <w:proofErr w:type="spellEnd"/>
            <w:r w:rsidRPr="00803852">
              <w:rPr>
                <w:lang w:val="en-US"/>
              </w:rPr>
              <w:t xml:space="preserve"> ah, 0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598B8C9" w14:textId="13BB53C9" w:rsidR="000107AA" w:rsidRPr="00C118A1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4037EB">
              <w:rPr>
                <w:lang w:val="en-US"/>
              </w:rPr>
              <w:t>Проверка</w:t>
            </w:r>
            <w:proofErr w:type="spellEnd"/>
            <w:r w:rsidRPr="004037EB">
              <w:rPr>
                <w:lang w:val="en-US"/>
              </w:rPr>
              <w:t xml:space="preserve"> </w:t>
            </w:r>
            <w:proofErr w:type="spellStart"/>
            <w:r w:rsidRPr="004037EB">
              <w:rPr>
                <w:lang w:val="en-US"/>
              </w:rPr>
              <w:t>знака</w:t>
            </w:r>
            <w:proofErr w:type="spellEnd"/>
            <w:r w:rsidRPr="004037EB">
              <w:rPr>
                <w:lang w:val="en-US"/>
              </w:rPr>
              <w:t xml:space="preserve"> </w:t>
            </w:r>
            <w:proofErr w:type="spellStart"/>
            <w:r w:rsidRPr="004037EB">
              <w:rPr>
                <w:lang w:val="en-US"/>
              </w:rPr>
              <w:t>результата</w:t>
            </w:r>
            <w:proofErr w:type="spellEnd"/>
          </w:p>
        </w:tc>
      </w:tr>
      <w:tr w:rsidR="000107AA" w:rsidRPr="00DD6BE1" w14:paraId="557C00C8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1BC84C9" w14:textId="148A0483" w:rsidR="000107AA" w:rsidRPr="005775DE" w:rsidRDefault="000107AA" w:rsidP="000107AA">
            <w:pPr>
              <w:ind w:firstLine="0"/>
              <w:jc w:val="center"/>
            </w:pPr>
            <w:r w:rsidRPr="00803852">
              <w:rPr>
                <w:lang w:val="en-US"/>
              </w:rPr>
              <w:t>0158</w:t>
            </w:r>
          </w:p>
        </w:tc>
        <w:tc>
          <w:tcPr>
            <w:tcW w:w="759" w:type="pct"/>
          </w:tcPr>
          <w:p w14:paraId="183EF494" w14:textId="0DDBDBCD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7C 07</w:t>
            </w:r>
          </w:p>
        </w:tc>
        <w:tc>
          <w:tcPr>
            <w:tcW w:w="2123" w:type="pct"/>
          </w:tcPr>
          <w:p w14:paraId="42399846" w14:textId="468C0284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jl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handle_negative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36938C59" w14:textId="044960E4" w:rsidR="000107AA" w:rsidRPr="00C118A1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118A1">
              <w:rPr>
                <w:lang w:val="en-US"/>
              </w:rPr>
              <w:t>Если</w:t>
            </w:r>
            <w:proofErr w:type="spellEnd"/>
            <w:r w:rsidRPr="00C118A1">
              <w:rPr>
                <w:lang w:val="en-US"/>
              </w:rPr>
              <w:t xml:space="preserve"> </w:t>
            </w:r>
            <w:proofErr w:type="spellStart"/>
            <w:r w:rsidRPr="00C118A1">
              <w:rPr>
                <w:lang w:val="en-US"/>
              </w:rPr>
              <w:t>отрицательный</w:t>
            </w:r>
            <w:proofErr w:type="spellEnd"/>
          </w:p>
        </w:tc>
      </w:tr>
      <w:tr w:rsidR="000107AA" w:rsidRPr="00DD6BE1" w14:paraId="131962F5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F53DE55" w14:textId="0E16C3A1" w:rsidR="000107AA" w:rsidRPr="005775DE" w:rsidRDefault="000107AA" w:rsidP="000107AA">
            <w:pPr>
              <w:ind w:firstLine="0"/>
              <w:jc w:val="center"/>
            </w:pPr>
            <w:r w:rsidRPr="00803852">
              <w:rPr>
                <w:lang w:val="en-US"/>
              </w:rPr>
              <w:t>015A</w:t>
            </w:r>
          </w:p>
        </w:tc>
        <w:tc>
          <w:tcPr>
            <w:tcW w:w="759" w:type="pct"/>
          </w:tcPr>
          <w:p w14:paraId="1F85104A" w14:textId="1A5B9ED4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80 FC 10</w:t>
            </w:r>
          </w:p>
        </w:tc>
        <w:tc>
          <w:tcPr>
            <w:tcW w:w="2123" w:type="pct"/>
          </w:tcPr>
          <w:p w14:paraId="4ECE9D35" w14:textId="47E8EC5A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cmp</w:t>
            </w:r>
            <w:proofErr w:type="spellEnd"/>
            <w:r w:rsidRPr="00803852">
              <w:rPr>
                <w:lang w:val="en-US"/>
              </w:rPr>
              <w:t xml:space="preserve"> ah, 0x10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771C82D" w14:textId="77777777" w:rsidR="000107AA" w:rsidRPr="00C118A1" w:rsidRDefault="000107AA" w:rsidP="000107AA">
            <w:pPr>
              <w:ind w:firstLine="0"/>
              <w:jc w:val="center"/>
              <w:rPr>
                <w:lang w:val="en-US"/>
              </w:rPr>
            </w:pPr>
          </w:p>
        </w:tc>
      </w:tr>
      <w:tr w:rsidR="000107AA" w:rsidRPr="00DD6BE1" w14:paraId="639BE74E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3EAC12A" w14:textId="4DC02185" w:rsidR="000107AA" w:rsidRPr="005775DE" w:rsidRDefault="000107AA" w:rsidP="000107AA">
            <w:pPr>
              <w:ind w:firstLine="0"/>
              <w:jc w:val="center"/>
            </w:pPr>
            <w:r w:rsidRPr="00803852">
              <w:rPr>
                <w:lang w:val="en-US"/>
              </w:rPr>
              <w:t>015D</w:t>
            </w:r>
          </w:p>
        </w:tc>
        <w:tc>
          <w:tcPr>
            <w:tcW w:w="759" w:type="pct"/>
          </w:tcPr>
          <w:p w14:paraId="40016311" w14:textId="5ED2C993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73 09</w:t>
            </w:r>
          </w:p>
        </w:tc>
        <w:tc>
          <w:tcPr>
            <w:tcW w:w="2123" w:type="pct"/>
          </w:tcPr>
          <w:p w14:paraId="104251DB" w14:textId="578BF992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jae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handle_big_number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5B4AE765" w14:textId="2FF248D5" w:rsidR="000107AA" w:rsidRPr="00C118A1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118A1">
              <w:rPr>
                <w:lang w:val="en-US"/>
              </w:rPr>
              <w:t>Если</w:t>
            </w:r>
            <w:proofErr w:type="spellEnd"/>
            <w:r w:rsidRPr="00C118A1">
              <w:rPr>
                <w:lang w:val="en-US"/>
              </w:rPr>
              <w:t xml:space="preserve"> &gt;= 16 (</w:t>
            </w:r>
            <w:proofErr w:type="spellStart"/>
            <w:r w:rsidRPr="00C118A1">
              <w:rPr>
                <w:lang w:val="en-US"/>
              </w:rPr>
              <w:t>больше</w:t>
            </w:r>
            <w:proofErr w:type="spellEnd"/>
            <w:r w:rsidRPr="00C118A1">
              <w:rPr>
                <w:lang w:val="en-US"/>
              </w:rPr>
              <w:t xml:space="preserve"> 1 </w:t>
            </w:r>
            <w:proofErr w:type="spellStart"/>
            <w:r w:rsidRPr="00C118A1">
              <w:rPr>
                <w:lang w:val="en-US"/>
              </w:rPr>
              <w:t>разряда</w:t>
            </w:r>
            <w:proofErr w:type="spellEnd"/>
            <w:r w:rsidRPr="00C118A1">
              <w:rPr>
                <w:lang w:val="en-US"/>
              </w:rPr>
              <w:t>)</w:t>
            </w:r>
          </w:p>
        </w:tc>
      </w:tr>
      <w:tr w:rsidR="000107AA" w:rsidRPr="00DD6BE1" w14:paraId="7C8338F8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F057E77" w14:textId="7CE0D157" w:rsidR="000107AA" w:rsidRPr="005775DE" w:rsidRDefault="000107AA" w:rsidP="000107AA">
            <w:pPr>
              <w:ind w:firstLine="0"/>
              <w:jc w:val="center"/>
            </w:pPr>
            <w:r w:rsidRPr="00803852">
              <w:rPr>
                <w:lang w:val="en-US"/>
              </w:rPr>
              <w:t>015F</w:t>
            </w:r>
          </w:p>
        </w:tc>
        <w:tc>
          <w:tcPr>
            <w:tcW w:w="759" w:type="pct"/>
          </w:tcPr>
          <w:p w14:paraId="40D180FC" w14:textId="57CBFF20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EB 0D</w:t>
            </w:r>
          </w:p>
        </w:tc>
        <w:tc>
          <w:tcPr>
            <w:tcW w:w="2123" w:type="pct"/>
          </w:tcPr>
          <w:p w14:paraId="404E10CC" w14:textId="480746AA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jmp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display_digit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0DE7465E" w14:textId="77777777" w:rsidR="000107AA" w:rsidRPr="00C118A1" w:rsidRDefault="000107AA" w:rsidP="000107AA">
            <w:pPr>
              <w:ind w:firstLine="0"/>
              <w:jc w:val="center"/>
              <w:rPr>
                <w:lang w:val="en-US"/>
              </w:rPr>
            </w:pPr>
          </w:p>
        </w:tc>
      </w:tr>
      <w:tr w:rsidR="000107AA" w:rsidRPr="00DD6BE1" w14:paraId="7DF3B18C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70BCB7F" w14:textId="5A2ED201" w:rsidR="000107AA" w:rsidRPr="005775DE" w:rsidRDefault="000107AA" w:rsidP="000107AA">
            <w:pPr>
              <w:ind w:firstLine="0"/>
              <w:jc w:val="center"/>
            </w:pPr>
            <w:r w:rsidRPr="005775DE">
              <w:rPr>
                <w:lang w:val="en-US"/>
              </w:rPr>
              <w:t>0161</w:t>
            </w:r>
          </w:p>
        </w:tc>
        <w:tc>
          <w:tcPr>
            <w:tcW w:w="759" w:type="pct"/>
          </w:tcPr>
          <w:p w14:paraId="7A8A9B81" w14:textId="77777777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327C91EF" w14:textId="513B5FEE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handle_negative</w:t>
            </w:r>
            <w:proofErr w:type="spellEnd"/>
            <w:r w:rsidRPr="005775DE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FF75138" w14:textId="77777777" w:rsidR="000107AA" w:rsidRPr="00C118A1" w:rsidRDefault="000107AA" w:rsidP="000107AA">
            <w:pPr>
              <w:ind w:firstLine="0"/>
              <w:jc w:val="center"/>
              <w:rPr>
                <w:lang w:val="en-US"/>
              </w:rPr>
            </w:pPr>
          </w:p>
        </w:tc>
      </w:tr>
      <w:tr w:rsidR="000107AA" w:rsidRPr="00DD6BE1" w14:paraId="3FDA7AC4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8EF50C2" w14:textId="6DDC190E" w:rsidR="000107AA" w:rsidRPr="005775DE" w:rsidRDefault="000107AA" w:rsidP="000107AA">
            <w:pPr>
              <w:ind w:firstLine="0"/>
              <w:jc w:val="center"/>
            </w:pPr>
            <w:r w:rsidRPr="005775DE">
              <w:rPr>
                <w:lang w:val="en-US"/>
              </w:rPr>
              <w:t>0161</w:t>
            </w:r>
          </w:p>
        </w:tc>
        <w:tc>
          <w:tcPr>
            <w:tcW w:w="759" w:type="pct"/>
          </w:tcPr>
          <w:p w14:paraId="5FF9D08E" w14:textId="2FBA27FF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B0 2D</w:t>
            </w:r>
          </w:p>
        </w:tc>
        <w:tc>
          <w:tcPr>
            <w:tcW w:w="2123" w:type="pct"/>
          </w:tcPr>
          <w:p w14:paraId="0DC2CCA1" w14:textId="139D297F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al, ASCII_MINUS</w:t>
            </w:r>
          </w:p>
        </w:tc>
        <w:tc>
          <w:tcPr>
            <w:tcW w:w="1587" w:type="pct"/>
            <w:vMerge w:val="restart"/>
            <w:shd w:val="clear" w:color="auto" w:fill="auto"/>
            <w:vAlign w:val="center"/>
          </w:tcPr>
          <w:p w14:paraId="0530E554" w14:textId="0F4DA809" w:rsidR="000107AA" w:rsidRPr="00C118A1" w:rsidRDefault="000107AA" w:rsidP="000107A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118A1">
              <w:rPr>
                <w:lang w:val="en-US"/>
              </w:rPr>
              <w:t>Выводим</w:t>
            </w:r>
            <w:proofErr w:type="spellEnd"/>
            <w:r w:rsidRPr="00C118A1">
              <w:rPr>
                <w:lang w:val="en-US"/>
              </w:rPr>
              <w:t xml:space="preserve"> '-'</w:t>
            </w:r>
          </w:p>
        </w:tc>
      </w:tr>
      <w:tr w:rsidR="000107AA" w:rsidRPr="00DD6BE1" w14:paraId="636DB56A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FF0D94B" w14:textId="31340BE8" w:rsidR="000107AA" w:rsidRPr="005775DE" w:rsidRDefault="000107AA" w:rsidP="000107AA">
            <w:pPr>
              <w:ind w:firstLine="0"/>
              <w:jc w:val="center"/>
            </w:pPr>
            <w:r w:rsidRPr="005775DE">
              <w:rPr>
                <w:lang w:val="en-US"/>
              </w:rPr>
              <w:t>0163</w:t>
            </w:r>
          </w:p>
        </w:tc>
        <w:tc>
          <w:tcPr>
            <w:tcW w:w="759" w:type="pct"/>
          </w:tcPr>
          <w:p w14:paraId="65CCF107" w14:textId="34B98452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02479122" w14:textId="4C160ABD" w:rsidR="000107AA" w:rsidRPr="005775DE" w:rsidRDefault="000107AA" w:rsidP="000107A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out dx, al</w:t>
            </w:r>
          </w:p>
        </w:tc>
        <w:tc>
          <w:tcPr>
            <w:tcW w:w="1587" w:type="pct"/>
            <w:vMerge/>
            <w:shd w:val="clear" w:color="auto" w:fill="auto"/>
            <w:vAlign w:val="center"/>
          </w:tcPr>
          <w:p w14:paraId="0E9774EF" w14:textId="77777777" w:rsidR="000107AA" w:rsidRPr="00C118A1" w:rsidRDefault="000107AA" w:rsidP="000107AA">
            <w:pPr>
              <w:ind w:firstLine="0"/>
              <w:jc w:val="center"/>
              <w:rPr>
                <w:lang w:val="en-US"/>
              </w:rPr>
            </w:pPr>
          </w:p>
        </w:tc>
      </w:tr>
      <w:tr w:rsidR="005775DE" w:rsidRPr="00DD6BE1" w14:paraId="5CE35B57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AF57609" w14:textId="47198301" w:rsidR="005775DE" w:rsidRPr="002906F9" w:rsidRDefault="005775DE" w:rsidP="0089772A">
            <w:pPr>
              <w:ind w:firstLine="0"/>
              <w:jc w:val="center"/>
            </w:pPr>
            <w:r w:rsidRPr="005775DE">
              <w:t>0164</w:t>
            </w:r>
          </w:p>
        </w:tc>
        <w:tc>
          <w:tcPr>
            <w:tcW w:w="759" w:type="pct"/>
          </w:tcPr>
          <w:p w14:paraId="15BE269E" w14:textId="179685BE" w:rsidR="005775DE" w:rsidRPr="002906F9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F6 DC</w:t>
            </w:r>
          </w:p>
        </w:tc>
        <w:tc>
          <w:tcPr>
            <w:tcW w:w="2123" w:type="pct"/>
          </w:tcPr>
          <w:p w14:paraId="3ADC2BBA" w14:textId="6AB4027F" w:rsidR="005775DE" w:rsidRPr="002906F9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neg ah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B865E7B" w14:textId="24AEE3B3" w:rsidR="005775DE" w:rsidRPr="00DD6BE1" w:rsidRDefault="00C118A1" w:rsidP="00C118A1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118A1">
              <w:rPr>
                <w:lang w:val="en-US"/>
              </w:rPr>
              <w:t>Берем</w:t>
            </w:r>
            <w:proofErr w:type="spellEnd"/>
            <w:r w:rsidRPr="00C118A1">
              <w:rPr>
                <w:lang w:val="en-US"/>
              </w:rPr>
              <w:t xml:space="preserve"> </w:t>
            </w:r>
            <w:proofErr w:type="spellStart"/>
            <w:r w:rsidRPr="00C118A1">
              <w:rPr>
                <w:lang w:val="en-US"/>
              </w:rPr>
              <w:t>модуль</w:t>
            </w:r>
            <w:proofErr w:type="spellEnd"/>
            <w:r w:rsidRPr="00C118A1">
              <w:rPr>
                <w:lang w:val="en-US"/>
              </w:rPr>
              <w:t xml:space="preserve"> </w:t>
            </w:r>
            <w:proofErr w:type="spellStart"/>
            <w:r w:rsidRPr="00C118A1">
              <w:rPr>
                <w:lang w:val="en-US"/>
              </w:rPr>
              <w:t>числа</w:t>
            </w:r>
            <w:proofErr w:type="spellEnd"/>
          </w:p>
        </w:tc>
      </w:tr>
      <w:tr w:rsidR="005775DE" w:rsidRPr="00C10A82" w14:paraId="1FE4C703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933FD76" w14:textId="01E93DAD" w:rsidR="005775DE" w:rsidRPr="00C10A82" w:rsidRDefault="005775DE" w:rsidP="0089772A">
            <w:pPr>
              <w:ind w:firstLine="0"/>
              <w:jc w:val="center"/>
            </w:pPr>
            <w:r w:rsidRPr="005775DE">
              <w:t>0166</w:t>
            </w:r>
          </w:p>
        </w:tc>
        <w:tc>
          <w:tcPr>
            <w:tcW w:w="759" w:type="pct"/>
          </w:tcPr>
          <w:p w14:paraId="7A8F5E12" w14:textId="066E9580" w:rsidR="005775DE" w:rsidRPr="00B427EE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EB 06</w:t>
            </w:r>
          </w:p>
        </w:tc>
        <w:tc>
          <w:tcPr>
            <w:tcW w:w="2123" w:type="pct"/>
          </w:tcPr>
          <w:p w14:paraId="6918E04F" w14:textId="108F0D9E" w:rsidR="005775DE" w:rsidRPr="00C81F4A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jmp</w:t>
            </w:r>
            <w:proofErr w:type="spellEnd"/>
            <w:r w:rsidRPr="005775DE">
              <w:rPr>
                <w:lang w:val="en-US"/>
              </w:rPr>
              <w:t xml:space="preserve"> </w:t>
            </w:r>
            <w:proofErr w:type="spellStart"/>
            <w:r w:rsidRPr="005775DE">
              <w:rPr>
                <w:lang w:val="en-US"/>
              </w:rPr>
              <w:t>display_digit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7A6215A1" w14:textId="77777777" w:rsidR="005775DE" w:rsidRPr="00B427EE" w:rsidRDefault="005775DE" w:rsidP="00C118A1">
            <w:pPr>
              <w:ind w:firstLine="0"/>
              <w:jc w:val="center"/>
              <w:rPr>
                <w:lang w:val="en-US"/>
              </w:rPr>
            </w:pPr>
          </w:p>
        </w:tc>
      </w:tr>
      <w:tr w:rsidR="005775DE" w:rsidRPr="00C10A82" w14:paraId="1B4D7EF7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6B38BF1" w14:textId="290AE2F9" w:rsidR="005775DE" w:rsidRPr="002906F9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0168</w:t>
            </w:r>
          </w:p>
        </w:tc>
        <w:tc>
          <w:tcPr>
            <w:tcW w:w="759" w:type="pct"/>
          </w:tcPr>
          <w:p w14:paraId="510C6BD3" w14:textId="4698BA55" w:rsidR="005775DE" w:rsidRPr="002906F9" w:rsidRDefault="005775DE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64915E3C" w14:textId="0FBA9D95" w:rsidR="005775DE" w:rsidRPr="002906F9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handle_big_number</w:t>
            </w:r>
            <w:proofErr w:type="spellEnd"/>
            <w:r w:rsidRPr="005775DE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7D902CF" w14:textId="77777777" w:rsidR="005775DE" w:rsidRPr="003870C6" w:rsidRDefault="005775DE" w:rsidP="00C118A1">
            <w:pPr>
              <w:ind w:firstLine="0"/>
              <w:jc w:val="center"/>
            </w:pPr>
          </w:p>
        </w:tc>
      </w:tr>
      <w:tr w:rsidR="00C118A1" w:rsidRPr="00C10A82" w14:paraId="445F07D2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70C9350" w14:textId="3A99B1C4" w:rsidR="00C118A1" w:rsidRPr="00DD6BE1" w:rsidRDefault="00C118A1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0168</w:t>
            </w:r>
          </w:p>
        </w:tc>
        <w:tc>
          <w:tcPr>
            <w:tcW w:w="759" w:type="pct"/>
          </w:tcPr>
          <w:p w14:paraId="087C25C7" w14:textId="6FEDCC49" w:rsidR="00C118A1" w:rsidRPr="00DD6BE1" w:rsidRDefault="00C118A1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B0 31</w:t>
            </w:r>
          </w:p>
        </w:tc>
        <w:tc>
          <w:tcPr>
            <w:tcW w:w="2123" w:type="pct"/>
          </w:tcPr>
          <w:p w14:paraId="1DC2023C" w14:textId="0153F2B9" w:rsidR="00C118A1" w:rsidRPr="00DD6BE1" w:rsidRDefault="00C118A1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al, ASCII_ONE</w:t>
            </w:r>
          </w:p>
        </w:tc>
        <w:tc>
          <w:tcPr>
            <w:tcW w:w="1587" w:type="pct"/>
            <w:vMerge w:val="restart"/>
            <w:shd w:val="clear" w:color="auto" w:fill="auto"/>
            <w:vAlign w:val="center"/>
          </w:tcPr>
          <w:p w14:paraId="36DC8174" w14:textId="454BB925" w:rsidR="00C118A1" w:rsidRPr="003870C6" w:rsidRDefault="00C118A1" w:rsidP="00C118A1">
            <w:pPr>
              <w:ind w:firstLine="0"/>
              <w:jc w:val="center"/>
            </w:pPr>
            <w:r w:rsidRPr="00C118A1">
              <w:t>Выводим '1'</w:t>
            </w:r>
          </w:p>
        </w:tc>
      </w:tr>
      <w:tr w:rsidR="00C118A1" w:rsidRPr="00C10A82" w14:paraId="71DE8FCC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CBBE479" w14:textId="1638F90F" w:rsidR="00C118A1" w:rsidRPr="00DD6BE1" w:rsidRDefault="00C118A1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016A</w:t>
            </w:r>
          </w:p>
        </w:tc>
        <w:tc>
          <w:tcPr>
            <w:tcW w:w="759" w:type="pct"/>
          </w:tcPr>
          <w:p w14:paraId="1F38BFFD" w14:textId="34133EF0" w:rsidR="00C118A1" w:rsidRPr="00DD6BE1" w:rsidRDefault="00C118A1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5F2A1211" w14:textId="0DA6FC25" w:rsidR="00C118A1" w:rsidRPr="00DD6BE1" w:rsidRDefault="00C118A1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out dx, al</w:t>
            </w:r>
          </w:p>
        </w:tc>
        <w:tc>
          <w:tcPr>
            <w:tcW w:w="1587" w:type="pct"/>
            <w:vMerge/>
            <w:shd w:val="clear" w:color="auto" w:fill="auto"/>
            <w:vAlign w:val="center"/>
          </w:tcPr>
          <w:p w14:paraId="6C04091D" w14:textId="77777777" w:rsidR="00C118A1" w:rsidRPr="003870C6" w:rsidRDefault="00C118A1" w:rsidP="00C118A1">
            <w:pPr>
              <w:ind w:firstLine="0"/>
              <w:jc w:val="center"/>
            </w:pPr>
          </w:p>
        </w:tc>
      </w:tr>
      <w:tr w:rsidR="005775DE" w:rsidRPr="00803852" w14:paraId="6AD3CC3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23F8577" w14:textId="559B484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016B</w:t>
            </w:r>
          </w:p>
        </w:tc>
        <w:tc>
          <w:tcPr>
            <w:tcW w:w="759" w:type="pct"/>
          </w:tcPr>
          <w:p w14:paraId="59EFDF8D" w14:textId="1494672E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80 EC 10</w:t>
            </w:r>
          </w:p>
        </w:tc>
        <w:tc>
          <w:tcPr>
            <w:tcW w:w="2123" w:type="pct"/>
          </w:tcPr>
          <w:p w14:paraId="625FFC57" w14:textId="62BE4DC6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sub ah, 0x10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17607777" w14:textId="25A51563" w:rsidR="005775DE" w:rsidRPr="00803852" w:rsidRDefault="00C118A1" w:rsidP="00C118A1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118A1">
              <w:rPr>
                <w:lang w:val="en-US"/>
              </w:rPr>
              <w:t>Корректируем</w:t>
            </w:r>
            <w:proofErr w:type="spellEnd"/>
            <w:r w:rsidRPr="00C118A1">
              <w:rPr>
                <w:lang w:val="en-US"/>
              </w:rPr>
              <w:t xml:space="preserve"> </w:t>
            </w:r>
            <w:proofErr w:type="spellStart"/>
            <w:r w:rsidRPr="00C118A1">
              <w:rPr>
                <w:lang w:val="en-US"/>
              </w:rPr>
              <w:t>значение</w:t>
            </w:r>
            <w:proofErr w:type="spellEnd"/>
          </w:p>
        </w:tc>
      </w:tr>
      <w:tr w:rsidR="005775DE" w:rsidRPr="00DD6BE1" w14:paraId="7EB0DAE7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A4F79AE" w14:textId="4C0CBE5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016E</w:t>
            </w:r>
          </w:p>
        </w:tc>
        <w:tc>
          <w:tcPr>
            <w:tcW w:w="759" w:type="pct"/>
          </w:tcPr>
          <w:p w14:paraId="35FBFE86" w14:textId="6F068D26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1F602D41" w14:textId="1C36B254" w:rsidR="005775DE" w:rsidRPr="00DD6BE1" w:rsidRDefault="005775DE" w:rsidP="005775DE">
            <w:pPr>
              <w:tabs>
                <w:tab w:val="left" w:pos="132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ab/>
            </w:r>
            <w:proofErr w:type="spellStart"/>
            <w:r w:rsidRPr="005775DE">
              <w:rPr>
                <w:lang w:val="en-US"/>
              </w:rPr>
              <w:t>display_digit</w:t>
            </w:r>
            <w:proofErr w:type="spellEnd"/>
            <w:r w:rsidRPr="005775DE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7B4D088" w14:textId="77777777" w:rsidR="005775DE" w:rsidRPr="00DD6BE1" w:rsidRDefault="005775DE" w:rsidP="00C118A1">
            <w:pPr>
              <w:ind w:firstLine="0"/>
              <w:jc w:val="center"/>
              <w:rPr>
                <w:lang w:val="en-US"/>
              </w:rPr>
            </w:pPr>
          </w:p>
        </w:tc>
      </w:tr>
      <w:tr w:rsidR="005775DE" w:rsidRPr="00DD6BE1" w14:paraId="3EE551FA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1CAC687" w14:textId="08A021E6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016E</w:t>
            </w:r>
          </w:p>
        </w:tc>
        <w:tc>
          <w:tcPr>
            <w:tcW w:w="759" w:type="pct"/>
          </w:tcPr>
          <w:p w14:paraId="3B2F1790" w14:textId="7CD3AC82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B1 30</w:t>
            </w:r>
          </w:p>
        </w:tc>
        <w:tc>
          <w:tcPr>
            <w:tcW w:w="2123" w:type="pct"/>
          </w:tcPr>
          <w:p w14:paraId="18A7C615" w14:textId="3A465E25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cl, ASCII_ZERO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7766D424" w14:textId="06320920" w:rsidR="005775DE" w:rsidRPr="00C118A1" w:rsidRDefault="00C118A1" w:rsidP="00C118A1">
            <w:pPr>
              <w:ind w:firstLine="0"/>
              <w:jc w:val="center"/>
            </w:pPr>
            <w:r w:rsidRPr="00C118A1">
              <w:t>База для чисел 0-9</w:t>
            </w:r>
            <w:r>
              <w:t xml:space="preserve"> в </w:t>
            </w:r>
            <w:r>
              <w:rPr>
                <w:lang w:val="en-US"/>
              </w:rPr>
              <w:t>ASCII</w:t>
            </w:r>
          </w:p>
        </w:tc>
      </w:tr>
      <w:tr w:rsidR="005775DE" w:rsidRPr="00DD6BE1" w14:paraId="5050D8B0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E86C90C" w14:textId="3D3CBA41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0170</w:t>
            </w:r>
          </w:p>
        </w:tc>
        <w:tc>
          <w:tcPr>
            <w:tcW w:w="759" w:type="pct"/>
          </w:tcPr>
          <w:p w14:paraId="13DBBA69" w14:textId="34432922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80 FC 09</w:t>
            </w:r>
          </w:p>
        </w:tc>
        <w:tc>
          <w:tcPr>
            <w:tcW w:w="2123" w:type="pct"/>
          </w:tcPr>
          <w:p w14:paraId="6F8B1B18" w14:textId="7A821F24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cmp</w:t>
            </w:r>
            <w:proofErr w:type="spellEnd"/>
            <w:r w:rsidRPr="005775DE">
              <w:rPr>
                <w:lang w:val="en-US"/>
              </w:rPr>
              <w:t xml:space="preserve"> ah, 9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69B5676" w14:textId="77777777" w:rsidR="005775DE" w:rsidRPr="00DD6BE1" w:rsidRDefault="005775DE" w:rsidP="00C118A1">
            <w:pPr>
              <w:ind w:firstLine="0"/>
              <w:jc w:val="center"/>
              <w:rPr>
                <w:lang w:val="en-US"/>
              </w:rPr>
            </w:pPr>
          </w:p>
        </w:tc>
      </w:tr>
      <w:tr w:rsidR="005775DE" w:rsidRPr="00DD6BE1" w14:paraId="6DF5901D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895C063" w14:textId="309B078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0173</w:t>
            </w:r>
          </w:p>
        </w:tc>
        <w:tc>
          <w:tcPr>
            <w:tcW w:w="759" w:type="pct"/>
          </w:tcPr>
          <w:p w14:paraId="340277BF" w14:textId="020F040A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76 02</w:t>
            </w:r>
          </w:p>
        </w:tc>
        <w:tc>
          <w:tcPr>
            <w:tcW w:w="2123" w:type="pct"/>
          </w:tcPr>
          <w:p w14:paraId="5DB8B5CC" w14:textId="0A51F5C7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jbe</w:t>
            </w:r>
            <w:proofErr w:type="spellEnd"/>
            <w:r w:rsidRPr="005775DE">
              <w:rPr>
                <w:lang w:val="en-US"/>
              </w:rPr>
              <w:t xml:space="preserve"> </w:t>
            </w:r>
            <w:proofErr w:type="spellStart"/>
            <w:r w:rsidRPr="005775DE">
              <w:rPr>
                <w:lang w:val="en-US"/>
              </w:rPr>
              <w:t>convert_to_ascii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12234408" w14:textId="77777777" w:rsidR="005775DE" w:rsidRPr="00DD6BE1" w:rsidRDefault="005775DE" w:rsidP="00C118A1">
            <w:pPr>
              <w:ind w:firstLine="0"/>
              <w:jc w:val="center"/>
              <w:rPr>
                <w:lang w:val="en-US"/>
              </w:rPr>
            </w:pPr>
          </w:p>
        </w:tc>
      </w:tr>
      <w:tr w:rsidR="005775DE" w:rsidRPr="00DD6BE1" w14:paraId="1E039804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0A6A4FF" w14:textId="59024883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0175</w:t>
            </w:r>
          </w:p>
        </w:tc>
        <w:tc>
          <w:tcPr>
            <w:tcW w:w="759" w:type="pct"/>
          </w:tcPr>
          <w:p w14:paraId="141472E0" w14:textId="0E2EC768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B1 41</w:t>
            </w:r>
          </w:p>
        </w:tc>
        <w:tc>
          <w:tcPr>
            <w:tcW w:w="2123" w:type="pct"/>
          </w:tcPr>
          <w:p w14:paraId="6F87C39B" w14:textId="2914496F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cl, ASCII_A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667FA8C" w14:textId="18A72FAC" w:rsidR="005775DE" w:rsidRPr="00DD6BE1" w:rsidRDefault="00C118A1" w:rsidP="00C118A1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C118A1">
              <w:rPr>
                <w:lang w:val="en-US"/>
              </w:rPr>
              <w:t>База</w:t>
            </w:r>
            <w:proofErr w:type="spellEnd"/>
            <w:r w:rsidRPr="00C118A1">
              <w:rPr>
                <w:lang w:val="en-US"/>
              </w:rPr>
              <w:t xml:space="preserve"> </w:t>
            </w:r>
            <w:proofErr w:type="spellStart"/>
            <w:r w:rsidRPr="00C118A1">
              <w:rPr>
                <w:lang w:val="en-US"/>
              </w:rPr>
              <w:t>для</w:t>
            </w:r>
            <w:proofErr w:type="spellEnd"/>
            <w:r w:rsidRPr="00C118A1">
              <w:rPr>
                <w:lang w:val="en-US"/>
              </w:rPr>
              <w:t xml:space="preserve"> </w:t>
            </w:r>
            <w:proofErr w:type="spellStart"/>
            <w:r w:rsidRPr="00C118A1">
              <w:rPr>
                <w:lang w:val="en-US"/>
              </w:rPr>
              <w:t>шестнадцатеричных</w:t>
            </w:r>
            <w:proofErr w:type="spellEnd"/>
            <w:r w:rsidRPr="00C118A1">
              <w:rPr>
                <w:lang w:val="en-US"/>
              </w:rPr>
              <w:t xml:space="preserve"> </w:t>
            </w:r>
            <w:proofErr w:type="spellStart"/>
            <w:r w:rsidRPr="00C118A1">
              <w:rPr>
                <w:lang w:val="en-US"/>
              </w:rPr>
              <w:t>значений</w:t>
            </w:r>
            <w:proofErr w:type="spellEnd"/>
          </w:p>
        </w:tc>
      </w:tr>
      <w:tr w:rsidR="005775DE" w:rsidRPr="00DD6BE1" w14:paraId="2787830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AEB8C0D" w14:textId="12FE729A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0177</w:t>
            </w:r>
          </w:p>
        </w:tc>
        <w:tc>
          <w:tcPr>
            <w:tcW w:w="759" w:type="pct"/>
          </w:tcPr>
          <w:p w14:paraId="096883DA" w14:textId="5BA81D0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0996ED5C" w14:textId="4D472DDF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convert_to_ascii</w:t>
            </w:r>
            <w:proofErr w:type="spellEnd"/>
            <w:r w:rsidRPr="005775DE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7E1C8782" w14:textId="77777777" w:rsidR="005775DE" w:rsidRPr="00DD6BE1" w:rsidRDefault="005775DE" w:rsidP="00C118A1">
            <w:pPr>
              <w:ind w:firstLine="0"/>
              <w:jc w:val="center"/>
              <w:rPr>
                <w:lang w:val="en-US"/>
              </w:rPr>
            </w:pPr>
          </w:p>
        </w:tc>
      </w:tr>
      <w:tr w:rsidR="005775DE" w:rsidRPr="00DD6BE1" w14:paraId="1C9AFCA9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4BBA19B" w14:textId="64A66DEB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0177</w:t>
            </w:r>
          </w:p>
        </w:tc>
        <w:tc>
          <w:tcPr>
            <w:tcW w:w="759" w:type="pct"/>
          </w:tcPr>
          <w:p w14:paraId="7D3371E6" w14:textId="652544B1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02 E1</w:t>
            </w:r>
          </w:p>
        </w:tc>
        <w:tc>
          <w:tcPr>
            <w:tcW w:w="2123" w:type="pct"/>
          </w:tcPr>
          <w:p w14:paraId="39A58668" w14:textId="662F8723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add ah, cl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1E221561" w14:textId="181AC762" w:rsidR="005775DE" w:rsidRPr="00F20510" w:rsidRDefault="00C118A1" w:rsidP="00C118A1">
            <w:pPr>
              <w:ind w:firstLine="0"/>
              <w:jc w:val="center"/>
            </w:pPr>
            <w:proofErr w:type="spellStart"/>
            <w:r w:rsidRPr="00C118A1">
              <w:rPr>
                <w:lang w:val="en-US"/>
              </w:rPr>
              <w:t>Преобразование</w:t>
            </w:r>
            <w:proofErr w:type="spellEnd"/>
            <w:r w:rsidRPr="00C118A1">
              <w:rPr>
                <w:lang w:val="en-US"/>
              </w:rPr>
              <w:t xml:space="preserve"> </w:t>
            </w:r>
            <w:proofErr w:type="spellStart"/>
            <w:r w:rsidRPr="00C118A1">
              <w:rPr>
                <w:lang w:val="en-US"/>
              </w:rPr>
              <w:t>числа</w:t>
            </w:r>
            <w:proofErr w:type="spellEnd"/>
            <w:r w:rsidRPr="00C118A1">
              <w:rPr>
                <w:lang w:val="en-US"/>
              </w:rPr>
              <w:t xml:space="preserve"> в ASCII</w:t>
            </w:r>
          </w:p>
        </w:tc>
      </w:tr>
      <w:tr w:rsidR="005775DE" w:rsidRPr="00DD6BE1" w14:paraId="0BA2C7E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0DBB1BF" w14:textId="0B22C644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0179</w:t>
            </w:r>
          </w:p>
        </w:tc>
        <w:tc>
          <w:tcPr>
            <w:tcW w:w="759" w:type="pct"/>
          </w:tcPr>
          <w:p w14:paraId="073E9168" w14:textId="3A50E05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8A C4</w:t>
            </w:r>
          </w:p>
        </w:tc>
        <w:tc>
          <w:tcPr>
            <w:tcW w:w="2123" w:type="pct"/>
          </w:tcPr>
          <w:p w14:paraId="065CEBEC" w14:textId="72502E9D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al, ah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5D370FF" w14:textId="77777777" w:rsidR="005775DE" w:rsidRPr="00DD6BE1" w:rsidRDefault="005775DE" w:rsidP="00C118A1">
            <w:pPr>
              <w:ind w:firstLine="0"/>
              <w:jc w:val="center"/>
              <w:rPr>
                <w:lang w:val="en-US"/>
              </w:rPr>
            </w:pPr>
          </w:p>
        </w:tc>
      </w:tr>
      <w:tr w:rsidR="005775DE" w:rsidRPr="00DD6BE1" w14:paraId="0AA67497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EDCDD28" w14:textId="47893E97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017B</w:t>
            </w:r>
          </w:p>
        </w:tc>
        <w:tc>
          <w:tcPr>
            <w:tcW w:w="759" w:type="pct"/>
          </w:tcPr>
          <w:p w14:paraId="7A1D56B7" w14:textId="560BD8BA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5294AF2D" w14:textId="0AEAD8A3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D114590" w14:textId="561E1498" w:rsidR="005775DE" w:rsidRPr="00F20510" w:rsidRDefault="00F20510" w:rsidP="00C118A1">
            <w:pPr>
              <w:ind w:firstLine="0"/>
              <w:jc w:val="center"/>
            </w:pPr>
            <w:r>
              <w:t>Вывод на дисплей</w:t>
            </w:r>
          </w:p>
        </w:tc>
      </w:tr>
      <w:tr w:rsidR="005775DE" w:rsidRPr="00DD6BE1" w14:paraId="720F8D61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ED37F13" w14:textId="13DB8A41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017C</w:t>
            </w:r>
          </w:p>
        </w:tc>
        <w:tc>
          <w:tcPr>
            <w:tcW w:w="759" w:type="pct"/>
          </w:tcPr>
          <w:p w14:paraId="02BEDAEA" w14:textId="321FD2EA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BA F9 FF</w:t>
            </w:r>
          </w:p>
        </w:tc>
        <w:tc>
          <w:tcPr>
            <w:tcW w:w="2123" w:type="pct"/>
          </w:tcPr>
          <w:p w14:paraId="6EE102C5" w14:textId="7E38F12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dx, PORT_INDICATOR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9342F83" w14:textId="04C4AE7C" w:rsidR="005775DE" w:rsidRPr="00F20510" w:rsidRDefault="00F20510" w:rsidP="00C118A1">
            <w:pPr>
              <w:ind w:firstLine="0"/>
              <w:jc w:val="center"/>
            </w:pPr>
            <w:r>
              <w:t>Запись адреса порта индикатора</w:t>
            </w:r>
          </w:p>
        </w:tc>
      </w:tr>
    </w:tbl>
    <w:p w14:paraId="1F47A395" w14:textId="3EBFA91E" w:rsidR="003100C3" w:rsidRDefault="003100C3" w:rsidP="003100C3">
      <w:pPr>
        <w:ind w:firstLine="0"/>
        <w:rPr>
          <w:lang w:val="be-BY"/>
        </w:rPr>
      </w:pPr>
      <w:r>
        <w:lastRenderedPageBreak/>
        <w:t xml:space="preserve">Продолжение </w:t>
      </w:r>
      <w:r>
        <w:rPr>
          <w:lang w:val="be-BY"/>
        </w:rPr>
        <w:t xml:space="preserve">Таблица 5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418"/>
        <w:gridCol w:w="3967"/>
        <w:gridCol w:w="2966"/>
      </w:tblGrid>
      <w:tr w:rsidR="003100C3" w:rsidRPr="00DD6BE1" w14:paraId="0222A959" w14:textId="77777777" w:rsidTr="00B55CC7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D8A9B8E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017F</w:t>
            </w:r>
          </w:p>
        </w:tc>
        <w:tc>
          <w:tcPr>
            <w:tcW w:w="759" w:type="pct"/>
          </w:tcPr>
          <w:p w14:paraId="297E8F4C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774C21FC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wait_for_exit</w:t>
            </w:r>
            <w:proofErr w:type="spellEnd"/>
            <w:r w:rsidRPr="005775DE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EC0B669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</w:p>
        </w:tc>
      </w:tr>
      <w:tr w:rsidR="003100C3" w:rsidRPr="00DD6BE1" w14:paraId="2CE113CF" w14:textId="77777777" w:rsidTr="00B55CC7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6C76E96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017F</w:t>
            </w:r>
          </w:p>
        </w:tc>
        <w:tc>
          <w:tcPr>
            <w:tcW w:w="759" w:type="pct"/>
          </w:tcPr>
          <w:p w14:paraId="2BEA2D43" w14:textId="77777777" w:rsidR="003100C3" w:rsidRPr="005775DE" w:rsidRDefault="003100C3" w:rsidP="00B55CC7">
            <w:pPr>
              <w:ind w:firstLine="0"/>
              <w:jc w:val="center"/>
            </w:pPr>
            <w:r>
              <w:t>ЕС</w:t>
            </w:r>
          </w:p>
        </w:tc>
        <w:tc>
          <w:tcPr>
            <w:tcW w:w="2123" w:type="pct"/>
          </w:tcPr>
          <w:p w14:paraId="51D739B9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 xml:space="preserve">in </w:t>
            </w:r>
            <w:proofErr w:type="spellStart"/>
            <w:r w:rsidRPr="005775DE">
              <w:rPr>
                <w:lang w:val="en-US"/>
              </w:rPr>
              <w:t>al</w:t>
            </w:r>
            <w:proofErr w:type="spellEnd"/>
            <w:r w:rsidRPr="005775DE">
              <w:rPr>
                <w:lang w:val="en-US"/>
              </w:rPr>
              <w:t>,</w:t>
            </w:r>
            <w:r>
              <w:t xml:space="preserve"> </w:t>
            </w:r>
            <w:r w:rsidRPr="005775DE">
              <w:rPr>
                <w:lang w:val="en-US"/>
              </w:rPr>
              <w:t>dx</w:t>
            </w:r>
          </w:p>
        </w:tc>
        <w:tc>
          <w:tcPr>
            <w:tcW w:w="1587" w:type="pct"/>
            <w:vMerge w:val="restart"/>
            <w:shd w:val="clear" w:color="auto" w:fill="auto"/>
            <w:vAlign w:val="center"/>
          </w:tcPr>
          <w:p w14:paraId="48CE495B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F20510">
              <w:rPr>
                <w:lang w:val="en-US"/>
              </w:rPr>
              <w:t>Проверка</w:t>
            </w:r>
            <w:proofErr w:type="spellEnd"/>
            <w:r w:rsidRPr="00F20510">
              <w:rPr>
                <w:lang w:val="en-US"/>
              </w:rPr>
              <w:t xml:space="preserve"> </w:t>
            </w:r>
            <w:proofErr w:type="spellStart"/>
            <w:r w:rsidRPr="00F20510">
              <w:rPr>
                <w:lang w:val="en-US"/>
              </w:rPr>
              <w:t>на</w:t>
            </w:r>
            <w:proofErr w:type="spellEnd"/>
            <w:r w:rsidRPr="00F20510">
              <w:rPr>
                <w:lang w:val="en-US"/>
              </w:rPr>
              <w:t xml:space="preserve"> </w:t>
            </w:r>
            <w:proofErr w:type="spellStart"/>
            <w:r w:rsidRPr="00F20510">
              <w:rPr>
                <w:lang w:val="en-US"/>
              </w:rPr>
              <w:t>сброс</w:t>
            </w:r>
            <w:proofErr w:type="spellEnd"/>
            <w:r w:rsidRPr="00F20510">
              <w:rPr>
                <w:lang w:val="en-US"/>
              </w:rPr>
              <w:t xml:space="preserve"> </w:t>
            </w:r>
            <w:proofErr w:type="spellStart"/>
            <w:r w:rsidRPr="00F20510">
              <w:rPr>
                <w:lang w:val="en-US"/>
              </w:rPr>
              <w:t>индикатора</w:t>
            </w:r>
            <w:proofErr w:type="spellEnd"/>
          </w:p>
        </w:tc>
      </w:tr>
      <w:tr w:rsidR="003100C3" w:rsidRPr="00DD6BE1" w14:paraId="6EDC15B9" w14:textId="77777777" w:rsidTr="00B55CC7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1C1A751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0180</w:t>
            </w:r>
          </w:p>
        </w:tc>
        <w:tc>
          <w:tcPr>
            <w:tcW w:w="759" w:type="pct"/>
          </w:tcPr>
          <w:p w14:paraId="0D3CB455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3C 00</w:t>
            </w:r>
          </w:p>
        </w:tc>
        <w:tc>
          <w:tcPr>
            <w:tcW w:w="2123" w:type="pct"/>
          </w:tcPr>
          <w:p w14:paraId="6CDED58D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cmp</w:t>
            </w:r>
            <w:proofErr w:type="spellEnd"/>
            <w:r w:rsidRPr="005775DE">
              <w:rPr>
                <w:lang w:val="en-US"/>
              </w:rPr>
              <w:t xml:space="preserve"> al, 0</w:t>
            </w:r>
          </w:p>
        </w:tc>
        <w:tc>
          <w:tcPr>
            <w:tcW w:w="1587" w:type="pct"/>
            <w:vMerge/>
            <w:shd w:val="clear" w:color="auto" w:fill="auto"/>
            <w:vAlign w:val="center"/>
          </w:tcPr>
          <w:p w14:paraId="3BB376A9" w14:textId="77777777" w:rsidR="003100C3" w:rsidRPr="00DD6BE1" w:rsidRDefault="003100C3" w:rsidP="00B55CC7">
            <w:pPr>
              <w:ind w:firstLine="0"/>
              <w:rPr>
                <w:lang w:val="en-US"/>
              </w:rPr>
            </w:pPr>
          </w:p>
        </w:tc>
      </w:tr>
      <w:tr w:rsidR="003100C3" w:rsidRPr="00DD6BE1" w14:paraId="149FA2DD" w14:textId="77777777" w:rsidTr="00B55CC7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C3A3C5E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0182</w:t>
            </w:r>
          </w:p>
        </w:tc>
        <w:tc>
          <w:tcPr>
            <w:tcW w:w="759" w:type="pct"/>
          </w:tcPr>
          <w:p w14:paraId="312A93D4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75 FB</w:t>
            </w:r>
          </w:p>
        </w:tc>
        <w:tc>
          <w:tcPr>
            <w:tcW w:w="2123" w:type="pct"/>
          </w:tcPr>
          <w:p w14:paraId="4975EFE7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jne</w:t>
            </w:r>
            <w:proofErr w:type="spellEnd"/>
            <w:r w:rsidRPr="005775DE">
              <w:rPr>
                <w:lang w:val="en-US"/>
              </w:rPr>
              <w:t xml:space="preserve"> </w:t>
            </w:r>
            <w:proofErr w:type="spellStart"/>
            <w:r w:rsidRPr="005775DE">
              <w:rPr>
                <w:lang w:val="en-US"/>
              </w:rPr>
              <w:t>wait_for_exit</w:t>
            </w:r>
            <w:proofErr w:type="spellEnd"/>
          </w:p>
        </w:tc>
        <w:tc>
          <w:tcPr>
            <w:tcW w:w="1587" w:type="pct"/>
            <w:vMerge/>
            <w:shd w:val="clear" w:color="auto" w:fill="auto"/>
            <w:vAlign w:val="center"/>
          </w:tcPr>
          <w:p w14:paraId="4C813A1F" w14:textId="77777777" w:rsidR="003100C3" w:rsidRPr="00DD6BE1" w:rsidRDefault="003100C3" w:rsidP="00B55CC7">
            <w:pPr>
              <w:ind w:firstLine="0"/>
              <w:rPr>
                <w:lang w:val="en-US"/>
              </w:rPr>
            </w:pPr>
          </w:p>
        </w:tc>
      </w:tr>
      <w:tr w:rsidR="003100C3" w:rsidRPr="00F20510" w14:paraId="63FC52E6" w14:textId="77777777" w:rsidTr="00B55CC7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B37A577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0184</w:t>
            </w:r>
          </w:p>
        </w:tc>
        <w:tc>
          <w:tcPr>
            <w:tcW w:w="759" w:type="pct"/>
          </w:tcPr>
          <w:p w14:paraId="30D3B460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E9 7B FF</w:t>
            </w:r>
          </w:p>
        </w:tc>
        <w:tc>
          <w:tcPr>
            <w:tcW w:w="2123" w:type="pct"/>
          </w:tcPr>
          <w:p w14:paraId="44BBA12A" w14:textId="77777777" w:rsidR="003100C3" w:rsidRPr="00DD6BE1" w:rsidRDefault="003100C3" w:rsidP="00B55CC7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jmp</w:t>
            </w:r>
            <w:proofErr w:type="spellEnd"/>
            <w:r w:rsidRPr="005775DE">
              <w:rPr>
                <w:lang w:val="en-US"/>
              </w:rPr>
              <w:t xml:space="preserve"> </w:t>
            </w:r>
            <w:proofErr w:type="spellStart"/>
            <w:r w:rsidRPr="005775DE">
              <w:rPr>
                <w:lang w:val="en-US"/>
              </w:rPr>
              <w:t>choose_operation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6D229D60" w14:textId="77777777" w:rsidR="003100C3" w:rsidRPr="00F20510" w:rsidRDefault="003100C3" w:rsidP="00B55CC7">
            <w:pPr>
              <w:ind w:firstLine="0"/>
              <w:jc w:val="center"/>
            </w:pPr>
            <w:r>
              <w:t>Возврат к выбору операции</w:t>
            </w:r>
          </w:p>
        </w:tc>
      </w:tr>
    </w:tbl>
    <w:p w14:paraId="59C7B57E" w14:textId="77777777" w:rsidR="003100C3" w:rsidRPr="00B427EE" w:rsidRDefault="003100C3" w:rsidP="003100C3">
      <w:pPr>
        <w:ind w:firstLine="0"/>
      </w:pPr>
    </w:p>
    <w:p w14:paraId="57C7C56B" w14:textId="464488F7" w:rsidR="00CB44DC" w:rsidRDefault="00CB44DC" w:rsidP="00CB44DC">
      <w:pPr>
        <w:pStyle w:val="ac"/>
      </w:pPr>
      <w:r w:rsidRPr="00CB44DC">
        <w:drawing>
          <wp:inline distT="0" distB="0" distL="0" distR="0" wp14:anchorId="48A34A6E" wp14:editId="6E10AA59">
            <wp:extent cx="3624052" cy="26508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689" cy="26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6ED3" w14:textId="15531928" w:rsidR="005D5EBC" w:rsidRDefault="00CB44DC" w:rsidP="003100C3">
      <w:pPr>
        <w:pStyle w:val="ac"/>
      </w:pPr>
      <w:r>
        <w:t>Рисунок 4</w:t>
      </w:r>
      <w:r>
        <w:rPr>
          <w:lang w:val="be-BY"/>
        </w:rPr>
        <w:t xml:space="preserve"> </w:t>
      </w:r>
      <w:r>
        <w:t>– Вычисление 9+9</w:t>
      </w:r>
    </w:p>
    <w:p w14:paraId="2FF8C762" w14:textId="77777777" w:rsidR="003100C3" w:rsidRDefault="003100C3" w:rsidP="003100C3">
      <w:pPr>
        <w:pStyle w:val="ac"/>
      </w:pPr>
    </w:p>
    <w:p w14:paraId="35FBD1DB" w14:textId="3E124D1A" w:rsidR="00CB44DC" w:rsidRPr="002906F9" w:rsidRDefault="00CB44DC" w:rsidP="00CB44DC">
      <w:pPr>
        <w:pStyle w:val="ac"/>
      </w:pPr>
      <w:r w:rsidRPr="00CB44DC">
        <w:drawing>
          <wp:inline distT="0" distB="0" distL="0" distR="0" wp14:anchorId="5F24A720" wp14:editId="3001FF77">
            <wp:extent cx="3451860" cy="24975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3572" cy="25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5324" w14:textId="19F2A26E" w:rsidR="00ED2CC7" w:rsidRDefault="00CB44DC" w:rsidP="005D5EBC">
      <w:pPr>
        <w:pStyle w:val="ac"/>
      </w:pPr>
      <w:r>
        <w:t>Рисунок 5</w:t>
      </w:r>
      <w:r>
        <w:rPr>
          <w:lang w:val="be-BY"/>
        </w:rPr>
        <w:t xml:space="preserve"> </w:t>
      </w:r>
      <w:r>
        <w:t>– Вычисление 8-5</w:t>
      </w:r>
    </w:p>
    <w:p w14:paraId="3B1A6615" w14:textId="77777777" w:rsidR="005D5EBC" w:rsidRPr="005D5EBC" w:rsidRDefault="005D5EBC" w:rsidP="005D5EBC">
      <w:pPr>
        <w:pStyle w:val="ac"/>
      </w:pPr>
    </w:p>
    <w:p w14:paraId="4B6D2D93" w14:textId="77777777" w:rsidR="00C90948" w:rsidRDefault="007D5C49" w:rsidP="00AA5819">
      <w:pPr>
        <w:pStyle w:val="1"/>
      </w:pPr>
      <w:r>
        <w:lastRenderedPageBreak/>
        <w:t>Вывод</w:t>
      </w:r>
    </w:p>
    <w:p w14:paraId="367A3E5D" w14:textId="061253BB" w:rsidR="007D5C49" w:rsidRPr="007841E8" w:rsidRDefault="000101FC" w:rsidP="000101FC">
      <w:pPr>
        <w:pStyle w:val="5"/>
        <w:rPr>
          <w:szCs w:val="28"/>
        </w:rPr>
      </w:pPr>
      <w:r>
        <w:t>В результате выполнения лабораторной работы получены практические навыки написания программ для взаимодействия со светодиодами и переключателями, а также транслирования их в исходный текст и отладка на макете.</w:t>
      </w:r>
    </w:p>
    <w:sectPr w:rsidR="007D5C49" w:rsidRPr="007841E8" w:rsidSect="00A30771">
      <w:footerReference w:type="default" r:id="rId13"/>
      <w:pgSz w:w="11906" w:h="16838"/>
      <w:pgMar w:top="1134" w:right="851" w:bottom="1134" w:left="1701" w:header="567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4259A" w14:textId="77777777" w:rsidR="00C76417" w:rsidRDefault="00C76417" w:rsidP="00165E8C">
      <w:pPr>
        <w:spacing w:line="240" w:lineRule="auto"/>
      </w:pPr>
      <w:r>
        <w:separator/>
      </w:r>
    </w:p>
  </w:endnote>
  <w:endnote w:type="continuationSeparator" w:id="0">
    <w:p w14:paraId="798738E3" w14:textId="77777777" w:rsidR="00C76417" w:rsidRDefault="00C76417" w:rsidP="00165E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950344"/>
      <w:docPartObj>
        <w:docPartGallery w:val="Page Numbers (Bottom of Page)"/>
        <w:docPartUnique/>
      </w:docPartObj>
    </w:sdtPr>
    <w:sdtEndPr/>
    <w:sdtContent>
      <w:p w14:paraId="4DCD4468" w14:textId="77777777" w:rsidR="00DE28AF" w:rsidRDefault="00DE28AF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5B4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14FDC" w14:textId="77777777" w:rsidR="00C76417" w:rsidRDefault="00C76417" w:rsidP="00165E8C">
      <w:pPr>
        <w:spacing w:line="240" w:lineRule="auto"/>
      </w:pPr>
      <w:r>
        <w:separator/>
      </w:r>
    </w:p>
  </w:footnote>
  <w:footnote w:type="continuationSeparator" w:id="0">
    <w:p w14:paraId="4398E9A6" w14:textId="77777777" w:rsidR="00C76417" w:rsidRDefault="00C76417" w:rsidP="00165E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50CF"/>
    <w:multiLevelType w:val="multilevel"/>
    <w:tmpl w:val="D89EA248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35D4624"/>
    <w:multiLevelType w:val="singleLevel"/>
    <w:tmpl w:val="2BC45790"/>
    <w:lvl w:ilvl="0">
      <w:start w:val="4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" w15:restartNumberingAfterBreak="0">
    <w:nsid w:val="04A73ACE"/>
    <w:multiLevelType w:val="hybridMultilevel"/>
    <w:tmpl w:val="704A54FC"/>
    <w:lvl w:ilvl="0" w:tplc="5FCA5E52">
      <w:start w:val="1"/>
      <w:numFmt w:val="decimal"/>
      <w:pStyle w:val="2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DC200A"/>
    <w:multiLevelType w:val="multilevel"/>
    <w:tmpl w:val="DEA2679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9165C10"/>
    <w:multiLevelType w:val="hybridMultilevel"/>
    <w:tmpl w:val="1700ADEE"/>
    <w:lvl w:ilvl="0" w:tplc="49F0DA3C">
      <w:start w:val="1"/>
      <w:numFmt w:val="bullet"/>
      <w:lvlText w:val=""/>
      <w:lvlJc w:val="left"/>
      <w:pPr>
        <w:tabs>
          <w:tab w:val="num" w:pos="927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9"/>
  <w:drawingGridHorizontalSpacing w:val="13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2AC"/>
    <w:rsid w:val="00002035"/>
    <w:rsid w:val="000020E2"/>
    <w:rsid w:val="000101FC"/>
    <w:rsid w:val="000107AA"/>
    <w:rsid w:val="0002246D"/>
    <w:rsid w:val="00032C7A"/>
    <w:rsid w:val="0003398E"/>
    <w:rsid w:val="00044149"/>
    <w:rsid w:val="00084354"/>
    <w:rsid w:val="0009519C"/>
    <w:rsid w:val="000A5A02"/>
    <w:rsid w:val="000B65C6"/>
    <w:rsid w:val="000C1C31"/>
    <w:rsid w:val="000D1F1A"/>
    <w:rsid w:val="000D5259"/>
    <w:rsid w:val="000D6C15"/>
    <w:rsid w:val="000D6FE3"/>
    <w:rsid w:val="000E4DD4"/>
    <w:rsid w:val="0012048E"/>
    <w:rsid w:val="001217E0"/>
    <w:rsid w:val="00125279"/>
    <w:rsid w:val="00161E1B"/>
    <w:rsid w:val="00164868"/>
    <w:rsid w:val="00164DC8"/>
    <w:rsid w:val="00165E8C"/>
    <w:rsid w:val="00167D8F"/>
    <w:rsid w:val="001D59E5"/>
    <w:rsid w:val="001E4197"/>
    <w:rsid w:val="0020162D"/>
    <w:rsid w:val="0022448C"/>
    <w:rsid w:val="00252A19"/>
    <w:rsid w:val="002760F3"/>
    <w:rsid w:val="002906F9"/>
    <w:rsid w:val="00292711"/>
    <w:rsid w:val="002B0DCA"/>
    <w:rsid w:val="002C1425"/>
    <w:rsid w:val="002C178B"/>
    <w:rsid w:val="003100C3"/>
    <w:rsid w:val="0032343C"/>
    <w:rsid w:val="00333941"/>
    <w:rsid w:val="00340292"/>
    <w:rsid w:val="00371BDB"/>
    <w:rsid w:val="003870C6"/>
    <w:rsid w:val="003D1F4F"/>
    <w:rsid w:val="003E7608"/>
    <w:rsid w:val="004037EB"/>
    <w:rsid w:val="00417E67"/>
    <w:rsid w:val="00437AF4"/>
    <w:rsid w:val="004550D0"/>
    <w:rsid w:val="00485C65"/>
    <w:rsid w:val="004D13E7"/>
    <w:rsid w:val="004E052E"/>
    <w:rsid w:val="00540B9D"/>
    <w:rsid w:val="0054151C"/>
    <w:rsid w:val="005543C7"/>
    <w:rsid w:val="005775DE"/>
    <w:rsid w:val="005854BF"/>
    <w:rsid w:val="0059016A"/>
    <w:rsid w:val="00595689"/>
    <w:rsid w:val="005C3AA4"/>
    <w:rsid w:val="005D5EBC"/>
    <w:rsid w:val="00610D02"/>
    <w:rsid w:val="00621742"/>
    <w:rsid w:val="00676510"/>
    <w:rsid w:val="006C0315"/>
    <w:rsid w:val="006C4DCD"/>
    <w:rsid w:val="006D0A1E"/>
    <w:rsid w:val="006E4C3B"/>
    <w:rsid w:val="007023FF"/>
    <w:rsid w:val="007206C0"/>
    <w:rsid w:val="00750A13"/>
    <w:rsid w:val="007564BF"/>
    <w:rsid w:val="00781671"/>
    <w:rsid w:val="007841E8"/>
    <w:rsid w:val="007A6E2B"/>
    <w:rsid w:val="007B30A1"/>
    <w:rsid w:val="007D0EE4"/>
    <w:rsid w:val="007D27C7"/>
    <w:rsid w:val="007D285E"/>
    <w:rsid w:val="007D5C49"/>
    <w:rsid w:val="007F13F5"/>
    <w:rsid w:val="00803852"/>
    <w:rsid w:val="00825624"/>
    <w:rsid w:val="008309A5"/>
    <w:rsid w:val="00852B6C"/>
    <w:rsid w:val="00863636"/>
    <w:rsid w:val="00895B48"/>
    <w:rsid w:val="008A3118"/>
    <w:rsid w:val="008A44C0"/>
    <w:rsid w:val="008D2C39"/>
    <w:rsid w:val="008E7215"/>
    <w:rsid w:val="0091721D"/>
    <w:rsid w:val="009251A5"/>
    <w:rsid w:val="0096267F"/>
    <w:rsid w:val="00973267"/>
    <w:rsid w:val="00984724"/>
    <w:rsid w:val="009A47E1"/>
    <w:rsid w:val="009D7DD6"/>
    <w:rsid w:val="00A30771"/>
    <w:rsid w:val="00A342EE"/>
    <w:rsid w:val="00A4337F"/>
    <w:rsid w:val="00A46BEF"/>
    <w:rsid w:val="00A535D9"/>
    <w:rsid w:val="00AA5819"/>
    <w:rsid w:val="00AA7AEA"/>
    <w:rsid w:val="00AE1CA6"/>
    <w:rsid w:val="00B06493"/>
    <w:rsid w:val="00B45C32"/>
    <w:rsid w:val="00B72DA3"/>
    <w:rsid w:val="00BA2706"/>
    <w:rsid w:val="00BA70C2"/>
    <w:rsid w:val="00BC40B7"/>
    <w:rsid w:val="00BD1517"/>
    <w:rsid w:val="00C02B31"/>
    <w:rsid w:val="00C118A1"/>
    <w:rsid w:val="00C151CD"/>
    <w:rsid w:val="00C209EB"/>
    <w:rsid w:val="00C272F6"/>
    <w:rsid w:val="00C27981"/>
    <w:rsid w:val="00C76417"/>
    <w:rsid w:val="00C81F4A"/>
    <w:rsid w:val="00C879DE"/>
    <w:rsid w:val="00C90948"/>
    <w:rsid w:val="00CA5067"/>
    <w:rsid w:val="00CB44DC"/>
    <w:rsid w:val="00CC7A83"/>
    <w:rsid w:val="00D04711"/>
    <w:rsid w:val="00D17823"/>
    <w:rsid w:val="00D24376"/>
    <w:rsid w:val="00D265C3"/>
    <w:rsid w:val="00D57044"/>
    <w:rsid w:val="00DA7F0F"/>
    <w:rsid w:val="00DD6BE1"/>
    <w:rsid w:val="00DE28AF"/>
    <w:rsid w:val="00DE298F"/>
    <w:rsid w:val="00DF38D0"/>
    <w:rsid w:val="00E02255"/>
    <w:rsid w:val="00E311BE"/>
    <w:rsid w:val="00E41781"/>
    <w:rsid w:val="00E436EF"/>
    <w:rsid w:val="00E532FD"/>
    <w:rsid w:val="00E54B55"/>
    <w:rsid w:val="00E6609B"/>
    <w:rsid w:val="00EB1534"/>
    <w:rsid w:val="00EB4FA8"/>
    <w:rsid w:val="00EB6B15"/>
    <w:rsid w:val="00EB789D"/>
    <w:rsid w:val="00EC7D9A"/>
    <w:rsid w:val="00ED2CC7"/>
    <w:rsid w:val="00EE6CAB"/>
    <w:rsid w:val="00F11558"/>
    <w:rsid w:val="00F20510"/>
    <w:rsid w:val="00F33A5B"/>
    <w:rsid w:val="00F72898"/>
    <w:rsid w:val="00FA12AC"/>
    <w:rsid w:val="00FB7626"/>
    <w:rsid w:val="00FC1056"/>
    <w:rsid w:val="00FE63F7"/>
    <w:rsid w:val="00FF1590"/>
    <w:rsid w:val="00FF4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CB80E"/>
  <w15:docId w15:val="{338D0AB5-2427-4971-A479-35E6E461D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0948"/>
    <w:pPr>
      <w:spacing w:after="0" w:line="288" w:lineRule="auto"/>
      <w:ind w:firstLine="709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AA5819"/>
    <w:pPr>
      <w:keepNext/>
      <w:keepLines/>
      <w:numPr>
        <w:numId w:val="8"/>
      </w:numPr>
      <w:spacing w:before="240" w:after="240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qFormat/>
    <w:rsid w:val="0032343C"/>
    <w:pPr>
      <w:keepNext/>
      <w:keepLines/>
      <w:numPr>
        <w:ilvl w:val="1"/>
        <w:numId w:val="8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5819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1">
    <w:name w:val="Заголовок 2 Знак"/>
    <w:basedOn w:val="a0"/>
    <w:link w:val="2"/>
    <w:uiPriority w:val="9"/>
    <w:rsid w:val="00C9094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List Paragraph"/>
    <w:basedOn w:val="a"/>
    <w:uiPriority w:val="34"/>
    <w:semiHidden/>
    <w:unhideWhenUsed/>
    <w:qFormat/>
    <w:rsid w:val="002C178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5E8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5E8C"/>
    <w:rPr>
      <w:rFonts w:ascii="Times New Roman" w:hAnsi="Times New Roman"/>
      <w:sz w:val="26"/>
    </w:rPr>
  </w:style>
  <w:style w:type="paragraph" w:styleId="a6">
    <w:name w:val="footer"/>
    <w:basedOn w:val="a"/>
    <w:link w:val="a7"/>
    <w:uiPriority w:val="99"/>
    <w:unhideWhenUsed/>
    <w:rsid w:val="00165E8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5E8C"/>
    <w:rPr>
      <w:rFonts w:ascii="Times New Roman" w:hAnsi="Times New Roman"/>
      <w:sz w:val="26"/>
    </w:rPr>
  </w:style>
  <w:style w:type="table" w:styleId="a8">
    <w:name w:val="Table Grid"/>
    <w:basedOn w:val="a1"/>
    <w:uiPriority w:val="59"/>
    <w:rsid w:val="00165E8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9">
    <w:name w:val="титульный лист"/>
    <w:basedOn w:val="a"/>
    <w:qFormat/>
    <w:rsid w:val="00F72898"/>
    <w:pPr>
      <w:spacing w:line="264" w:lineRule="auto"/>
      <w:ind w:firstLine="0"/>
      <w:jc w:val="center"/>
    </w:pPr>
    <w:rPr>
      <w:sz w:val="28"/>
    </w:rPr>
  </w:style>
  <w:style w:type="paragraph" w:styleId="aa">
    <w:name w:val="Balloon Text"/>
    <w:basedOn w:val="a"/>
    <w:link w:val="ab"/>
    <w:uiPriority w:val="99"/>
    <w:semiHidden/>
    <w:unhideWhenUsed/>
    <w:rsid w:val="00167D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67D8F"/>
    <w:rPr>
      <w:rFonts w:ascii="Tahoma" w:hAnsi="Tahoma" w:cs="Tahoma"/>
      <w:sz w:val="16"/>
      <w:szCs w:val="16"/>
    </w:rPr>
  </w:style>
  <w:style w:type="paragraph" w:customStyle="1" w:styleId="ac">
    <w:name w:val="Рисунок"/>
    <w:basedOn w:val="a"/>
    <w:qFormat/>
    <w:rsid w:val="006C4DCD"/>
    <w:pPr>
      <w:spacing w:before="240" w:after="240"/>
      <w:ind w:firstLine="0"/>
      <w:jc w:val="center"/>
    </w:pPr>
    <w:rPr>
      <w:noProof/>
      <w:lang w:eastAsia="ru-RU"/>
    </w:rPr>
  </w:style>
  <w:style w:type="paragraph" w:styleId="ad">
    <w:name w:val="caption"/>
    <w:basedOn w:val="a"/>
    <w:next w:val="a"/>
    <w:uiPriority w:val="35"/>
    <w:semiHidden/>
    <w:unhideWhenUsed/>
    <w:qFormat/>
    <w:rsid w:val="007A6E2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e">
    <w:name w:val="Формула"/>
    <w:basedOn w:val="a"/>
    <w:qFormat/>
    <w:rsid w:val="0003398E"/>
    <w:pPr>
      <w:spacing w:before="240" w:after="240"/>
      <w:ind w:firstLine="0"/>
      <w:jc w:val="center"/>
    </w:pPr>
  </w:style>
  <w:style w:type="paragraph" w:customStyle="1" w:styleId="af">
    <w:name w:val="Обычный_без_отступа"/>
    <w:basedOn w:val="a"/>
    <w:next w:val="a"/>
    <w:qFormat/>
    <w:rsid w:val="0003398E"/>
    <w:pPr>
      <w:ind w:firstLine="0"/>
    </w:pPr>
  </w:style>
  <w:style w:type="character" w:styleId="af0">
    <w:name w:val="Placeholder Text"/>
    <w:basedOn w:val="a0"/>
    <w:uiPriority w:val="99"/>
    <w:semiHidden/>
    <w:rsid w:val="0003398E"/>
    <w:rPr>
      <w:color w:val="808080"/>
    </w:rPr>
  </w:style>
  <w:style w:type="paragraph" w:customStyle="1" w:styleId="af1">
    <w:name w:val="Таблица_название"/>
    <w:basedOn w:val="a"/>
    <w:qFormat/>
    <w:rsid w:val="00EB6B15"/>
    <w:pPr>
      <w:spacing w:before="240"/>
      <w:ind w:firstLine="0"/>
    </w:pPr>
  </w:style>
  <w:style w:type="paragraph" w:customStyle="1" w:styleId="af2">
    <w:name w:val="Таблица_содержание"/>
    <w:basedOn w:val="af1"/>
    <w:qFormat/>
    <w:rsid w:val="007D285E"/>
    <w:pPr>
      <w:spacing w:before="0" w:line="240" w:lineRule="auto"/>
    </w:pPr>
    <w:rPr>
      <w:sz w:val="22"/>
    </w:rPr>
  </w:style>
  <w:style w:type="paragraph" w:customStyle="1" w:styleId="af3">
    <w:name w:val="Код"/>
    <w:basedOn w:val="a"/>
    <w:qFormat/>
    <w:rsid w:val="00863636"/>
    <w:pPr>
      <w:spacing w:line="264" w:lineRule="auto"/>
      <w:ind w:firstLine="0"/>
      <w:jc w:val="left"/>
    </w:pPr>
    <w:rPr>
      <w:rFonts w:ascii="Courier New" w:hAnsi="Courier New"/>
      <w:sz w:val="22"/>
      <w:lang w:val="en-US"/>
    </w:rPr>
  </w:style>
  <w:style w:type="paragraph" w:customStyle="1" w:styleId="20">
    <w:name w:val="2.Раздел"/>
    <w:basedOn w:val="a"/>
    <w:next w:val="a"/>
    <w:qFormat/>
    <w:rsid w:val="00FA12AC"/>
    <w:pPr>
      <w:numPr>
        <w:numId w:val="10"/>
      </w:numPr>
      <w:spacing w:after="240" w:line="240" w:lineRule="auto"/>
      <w:ind w:left="0" w:firstLine="709"/>
    </w:pPr>
    <w:rPr>
      <w:rFonts w:eastAsia="Times New Roman" w:cs="Times New Roman"/>
      <w:b/>
      <w:caps/>
      <w:sz w:val="28"/>
      <w:szCs w:val="28"/>
      <w:lang w:eastAsia="ru-RU"/>
    </w:rPr>
  </w:style>
  <w:style w:type="paragraph" w:styleId="af4">
    <w:name w:val="Plain Text"/>
    <w:basedOn w:val="a"/>
    <w:link w:val="af5"/>
    <w:semiHidden/>
    <w:unhideWhenUsed/>
    <w:rsid w:val="00084354"/>
    <w:pPr>
      <w:spacing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5">
    <w:name w:val="Текст Знак"/>
    <w:basedOn w:val="a0"/>
    <w:link w:val="af4"/>
    <w:semiHidden/>
    <w:rsid w:val="00084354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61">
    <w:name w:val="6.1 Заголовок таблицы"/>
    <w:basedOn w:val="a"/>
    <w:qFormat/>
    <w:rsid w:val="00D04711"/>
    <w:pPr>
      <w:spacing w:before="160" w:after="100" w:line="0" w:lineRule="atLeast"/>
    </w:pPr>
    <w:rPr>
      <w:rFonts w:eastAsia="Times New Roman" w:cs="Times New Roman"/>
      <w:szCs w:val="24"/>
      <w:lang w:eastAsia="ru-RU"/>
    </w:rPr>
  </w:style>
  <w:style w:type="paragraph" w:customStyle="1" w:styleId="5">
    <w:name w:val="5.Основной текст"/>
    <w:basedOn w:val="a"/>
    <w:link w:val="50"/>
    <w:qFormat/>
    <w:rsid w:val="00AA5819"/>
    <w:pPr>
      <w:spacing w:line="276" w:lineRule="auto"/>
    </w:pPr>
    <w:rPr>
      <w:rFonts w:eastAsia="Times New Roman" w:cs="Times New Roman"/>
      <w:sz w:val="28"/>
      <w:szCs w:val="24"/>
      <w:lang w:eastAsia="ru-RU"/>
    </w:rPr>
  </w:style>
  <w:style w:type="paragraph" w:customStyle="1" w:styleId="7">
    <w:name w:val="7. Подпись рисунка"/>
    <w:basedOn w:val="5"/>
    <w:qFormat/>
    <w:rsid w:val="00E41781"/>
    <w:pPr>
      <w:ind w:firstLine="0"/>
      <w:jc w:val="center"/>
    </w:pPr>
    <w:rPr>
      <w:sz w:val="26"/>
    </w:rPr>
  </w:style>
  <w:style w:type="character" w:customStyle="1" w:styleId="50">
    <w:name w:val="5.Основной текст Знак"/>
    <w:link w:val="5"/>
    <w:rsid w:val="000B65C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lad\Desktop\lab_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6B2ACA-33FB-4A9F-A997-DE7BE6395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lab_template.dotx</Template>
  <TotalTime>512</TotalTime>
  <Pages>11</Pages>
  <Words>1269</Words>
  <Characters>7238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BSUIR</Company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vlade</cp:lastModifiedBy>
  <cp:revision>40</cp:revision>
  <dcterms:created xsi:type="dcterms:W3CDTF">2015-03-30T11:15:00Z</dcterms:created>
  <dcterms:modified xsi:type="dcterms:W3CDTF">2025-03-04T11:29:00Z</dcterms:modified>
</cp:coreProperties>
</file>